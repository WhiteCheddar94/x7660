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05699521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44ACF42E" w14:textId="77777777" w:rsidR="004770E4" w:rsidRDefault="0073087C" w:rsidP="0073087C">
          <w:pPr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BFF15F4" wp14:editId="53F9D66E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5032734</wp:posOffset>
                    </wp:positionV>
                    <wp:extent cx="6114553" cy="1431235"/>
                    <wp:effectExtent l="0" t="0" r="0" b="0"/>
                    <wp:wrapNone/>
                    <wp:docPr id="1978598002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14553" cy="1431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3CA85C" w14:textId="77777777" w:rsidR="0073087C" w:rsidRDefault="0073087C" w:rsidP="0073087C">
                                <w:pPr>
                                  <w:jc w:val="center"/>
                                  <w:rPr>
                                    <w:rFonts w:ascii="Algerian" w:hAnsi="Algerian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Algerian" w:hAnsi="Algerian"/>
                                    <w:sz w:val="52"/>
                                    <w:szCs w:val="52"/>
                                  </w:rPr>
                                  <w:t>bcit</w:t>
                                </w:r>
                              </w:p>
                              <w:p w14:paraId="4313AEC8" w14:textId="003C7E1F" w:rsidR="0073087C" w:rsidRPr="0073087C" w:rsidRDefault="00C52A69" w:rsidP="0073087C">
                                <w:pPr>
                                  <w:jc w:val="center"/>
                                  <w:rPr>
                                    <w:rFonts w:ascii="Algerian" w:hAnsi="Algerian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Algerian" w:hAnsi="Algerian"/>
                                    <w:sz w:val="52"/>
                                    <w:szCs w:val="52"/>
                                  </w:rPr>
                                  <w:t>Lab 4 – ADC Interface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FF15F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left:0;text-align:left;margin-left:0;margin-top:396.3pt;width:481.45pt;height:112.7pt;z-index:2516623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" filled="f" stroked="f">
                    <v:textbox>
                      <w:txbxContent>
                        <w:p w14:paraId="453CA85C" w14:textId="77777777" w:rsidR="0073087C" w:rsidRDefault="0073087C" w:rsidP="0073087C">
                          <w:pPr>
                            <w:jc w:val="center"/>
                            <w:rPr>
                              <w:rFonts w:ascii="Algerian" w:hAnsi="Algerian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Algerian" w:hAnsi="Algerian"/>
                              <w:sz w:val="52"/>
                              <w:szCs w:val="52"/>
                            </w:rPr>
                            <w:t>bcit</w:t>
                          </w:r>
                        </w:p>
                        <w:p w14:paraId="4313AEC8" w14:textId="003C7E1F" w:rsidR="0073087C" w:rsidRPr="0073087C" w:rsidRDefault="00C52A69" w:rsidP="0073087C">
                          <w:pPr>
                            <w:jc w:val="center"/>
                            <w:rPr>
                              <w:rFonts w:ascii="Algerian" w:hAnsi="Algerian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Algerian" w:hAnsi="Algerian"/>
                              <w:sz w:val="52"/>
                              <w:szCs w:val="52"/>
                            </w:rPr>
                            <w:t>Lab 4 – ADC Interface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73087C">
            <w:rPr>
              <w:noProof/>
            </w:rPr>
            <w:drawing>
              <wp:inline distT="0" distB="0" distL="0" distR="0" wp14:anchorId="32A41AEB" wp14:editId="5CA984DB">
                <wp:extent cx="5010407" cy="4972306"/>
                <wp:effectExtent l="0" t="0" r="0" b="0"/>
                <wp:docPr id="413923970" name="Picture 1" descr="A cat with two heads on a coat of arm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3923970" name="Picture 1" descr="A cat with two heads on a coat of arms&#10;&#10;Description automatically generated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10407" cy="49723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A206386" w14:textId="77777777" w:rsidR="008B3551" w:rsidRPr="008B3551" w:rsidRDefault="0073087C">
          <w:pPr>
            <w:rPr>
              <w:b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6E5ABD71" wp14:editId="2A2289DE">
                    <wp:simplePos x="0" y="0"/>
                    <wp:positionH relativeFrom="page">
                      <wp:posOffset>445135</wp:posOffset>
                    </wp:positionH>
                    <wp:positionV relativeFrom="page">
                      <wp:posOffset>7756525</wp:posOffset>
                    </wp:positionV>
                    <wp:extent cx="6867525" cy="1975485"/>
                    <wp:effectExtent l="0" t="0" r="9525" b="571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7525" cy="1975485"/>
                              <a:chOff x="-9525" y="7295840"/>
                              <a:chExt cx="6867525" cy="197591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-9525" y="729584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B2390E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AA0EC57" w14:textId="0718E79E" w:rsidR="004770E4" w:rsidRDefault="00C52A69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Nicholas Scott AKA “White Cheddar” </w:t>
                                      </w:r>
                                    </w:p>
                                  </w:sdtContent>
                                </w:sdt>
                                <w:p w14:paraId="6A97A570" w14:textId="46DBC19B" w:rsidR="004770E4" w:rsidRDefault="00000000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F40980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A01255181</w:t>
                                      </w:r>
                                    </w:sdtContent>
                                  </w:sdt>
                                  <w:r w:rsidR="004770E4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</w:t>
                                  </w:r>
                                  <w:r w:rsidR="00C52A69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Feb. 10</w:t>
                                  </w:r>
                                  <w:r w:rsidR="00C52A69" w:rsidRPr="00C52A69">
                                    <w:rPr>
                                      <w:caps/>
                                      <w:color w:val="FFFFFF" w:themeColor="background1"/>
                                      <w:vertAlign w:val="superscript"/>
                                    </w:rPr>
                                    <w:t>th</w:t>
                                  </w:r>
                                  <w:r w:rsidR="00C52A69">
                                    <w:rPr>
                                      <w:caps/>
                                      <w:color w:val="FFFFFF" w:themeColor="background1"/>
                                    </w:rPr>
                                    <w:t>, 2024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E5ABD71" id="Group 119" o:spid="_x0000_s1027" style="position:absolute;margin-left:35.05pt;margin-top:610.75pt;width:540.75pt;height:155.55pt;z-index:-251655168;mso-position-horizontal-relative:page;mso-position-vertical-relative:page" coordorigin="-95,72958" coordsize="68675,19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">
                    <v:rect id="Rectangle 120" o:spid="_x0000_s1028" style="position:absolute;left:-95;top:72958;width:68579;height:1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" fillcolor="black [3213]" strokecolor="black [3213]" strokeweight="1pt"/>
                    <v:rect id="Rectangle 121" o:spid="_x0000_s1029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" fillcolor="#b2390e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AA0EC57" w14:textId="0718E79E" w:rsidR="004770E4" w:rsidRDefault="00C52A69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Nicholas Scott AKA “White Cheddar” </w:t>
                                </w:r>
                              </w:p>
                            </w:sdtContent>
                          </w:sdt>
                          <w:p w14:paraId="6A97A570" w14:textId="46DBC19B" w:rsidR="004770E4" w:rsidRDefault="00000000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F40980">
                                  <w:rPr>
                                    <w:caps/>
                                    <w:color w:val="FFFFFF" w:themeColor="background1"/>
                                  </w:rPr>
                                  <w:t>A01255181</w:t>
                                </w:r>
                              </w:sdtContent>
                            </w:sdt>
                            <w:r w:rsidR="004770E4">
                              <w:rPr>
                                <w:caps/>
                                <w:color w:val="FFFFFF" w:themeColor="background1"/>
                              </w:rPr>
                              <w:t xml:space="preserve"> |</w:t>
                            </w:r>
                            <w:r w:rsidR="00C52A69">
                              <w:rPr>
                                <w:caps/>
                                <w:color w:val="FFFFFF" w:themeColor="background1"/>
                              </w:rPr>
                              <w:t xml:space="preserve"> Feb. 10</w:t>
                            </w:r>
                            <w:r w:rsidR="00C52A69" w:rsidRPr="00C52A69">
                              <w:rPr>
                                <w:caps/>
                                <w:color w:val="FFFFFF" w:themeColor="background1"/>
                                <w:vertAlign w:val="superscript"/>
                              </w:rPr>
                              <w:t>th</w:t>
                            </w:r>
                            <w:r w:rsidR="00C52A69">
                              <w:rPr>
                                <w:caps/>
                                <w:color w:val="FFFFFF" w:themeColor="background1"/>
                              </w:rPr>
                              <w:t>, 2024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="004770E4">
            <w:rPr>
              <w:b/>
            </w:rPr>
            <w:br w:type="page"/>
          </w:r>
        </w:p>
      </w:sdtContent>
    </w:sdt>
    <w:sdt>
      <w:sdtPr>
        <w:rPr>
          <w:rFonts w:ascii="Bierstadt" w:eastAsiaTheme="minorHAnsi" w:hAnsi="Bierstadt" w:cstheme="minorBidi"/>
          <w:color w:val="auto"/>
          <w:sz w:val="22"/>
          <w:szCs w:val="22"/>
          <w:lang w:val="en-CA"/>
        </w:rPr>
        <w:id w:val="-7868867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96EB38" w14:textId="77777777" w:rsidR="008B3551" w:rsidRPr="003C4F96" w:rsidRDefault="008B3551" w:rsidP="006B18B2">
          <w:pPr>
            <w:pStyle w:val="TOCHeading"/>
            <w:spacing w:line="276" w:lineRule="auto"/>
            <w:rPr>
              <w:rStyle w:val="Heading1Char"/>
            </w:rPr>
          </w:pPr>
          <w:r w:rsidRPr="003C4F96">
            <w:rPr>
              <w:rStyle w:val="Heading1Char"/>
            </w:rPr>
            <w:t>Contents</w:t>
          </w:r>
        </w:p>
        <w:p w14:paraId="3D03B7E8" w14:textId="739B664F" w:rsidR="008A0335" w:rsidRDefault="008B355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475371" w:history="1">
            <w:r w:rsidR="008A0335" w:rsidRPr="00036FA9">
              <w:rPr>
                <w:rStyle w:val="Hyperlink"/>
                <w:noProof/>
              </w:rPr>
              <w:t>‘adcinterface.sv’</w:t>
            </w:r>
            <w:r w:rsidR="008A0335">
              <w:rPr>
                <w:noProof/>
                <w:webHidden/>
              </w:rPr>
              <w:tab/>
            </w:r>
            <w:r w:rsidR="008A0335">
              <w:rPr>
                <w:noProof/>
                <w:webHidden/>
              </w:rPr>
              <w:fldChar w:fldCharType="begin"/>
            </w:r>
            <w:r w:rsidR="008A0335">
              <w:rPr>
                <w:noProof/>
                <w:webHidden/>
              </w:rPr>
              <w:instrText xml:space="preserve"> PAGEREF _Toc158475371 \h </w:instrText>
            </w:r>
            <w:r w:rsidR="008A0335">
              <w:rPr>
                <w:noProof/>
                <w:webHidden/>
              </w:rPr>
            </w:r>
            <w:r w:rsidR="008A0335">
              <w:rPr>
                <w:noProof/>
                <w:webHidden/>
              </w:rPr>
              <w:fldChar w:fldCharType="separate"/>
            </w:r>
            <w:r w:rsidR="008A0335">
              <w:rPr>
                <w:noProof/>
                <w:webHidden/>
              </w:rPr>
              <w:t>2</w:t>
            </w:r>
            <w:r w:rsidR="008A0335">
              <w:rPr>
                <w:noProof/>
                <w:webHidden/>
              </w:rPr>
              <w:fldChar w:fldCharType="end"/>
            </w:r>
          </w:hyperlink>
        </w:p>
        <w:p w14:paraId="52B30F87" w14:textId="28184C66" w:rsidR="008A0335" w:rsidRDefault="008A033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58475372" w:history="1">
            <w:r w:rsidRPr="00036FA9">
              <w:rPr>
                <w:rStyle w:val="Hyperlink"/>
                <w:noProof/>
              </w:rPr>
              <w:t>‘enc2chan’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_Toc158475372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79C7D" w14:textId="6E08E3C3" w:rsidR="008A0335" w:rsidRDefault="008A033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58475373" w:history="1">
            <w:r w:rsidRPr="00036FA9">
              <w:rPr>
                <w:rStyle w:val="Hyperlink"/>
                <w:noProof/>
              </w:rPr>
              <w:t>‘lab4.sv’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_Toc158475373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B3736" w14:textId="334443AD" w:rsidR="008A0335" w:rsidRDefault="008A033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58475374" w:history="1">
            <w:r w:rsidRPr="00036FA9">
              <w:rPr>
                <w:rStyle w:val="Hyperlink"/>
                <w:noProof/>
              </w:rPr>
              <w:t>RTL Netlists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_Toc158475374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E2352" w14:textId="61B1D740" w:rsidR="008B3551" w:rsidRDefault="008B3551" w:rsidP="006B18B2">
          <w:pPr>
            <w:spacing w:line="276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85DFA05" w14:textId="77777777" w:rsidR="00340379" w:rsidRDefault="00C6081F" w:rsidP="009564DF">
      <w:pPr>
        <w:pStyle w:val="TableofFigures"/>
        <w:tabs>
          <w:tab w:val="right" w:leader="dot" w:pos="9350"/>
        </w:tabs>
        <w:spacing w:line="360" w:lineRule="auto"/>
        <w:rPr>
          <w:rFonts w:asciiTheme="majorHAnsi" w:eastAsiaTheme="majorEastAsia" w:hAnsiTheme="majorHAnsi" w:cstheme="majorBidi"/>
          <w:b/>
          <w:color w:val="B2390E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B2390E"/>
          <w:sz w:val="32"/>
          <w:szCs w:val="32"/>
        </w:rPr>
        <w:t xml:space="preserve">Table of Figures </w:t>
      </w:r>
    </w:p>
    <w:p w14:paraId="2552A188" w14:textId="7070064E" w:rsidR="008A0335" w:rsidRDefault="00340379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n-CA"/>
          <w14:ligatures w14:val="standardContextual"/>
        </w:rPr>
      </w:pPr>
      <w:r>
        <w:rPr>
          <w:rFonts w:asciiTheme="majorHAnsi" w:eastAsiaTheme="majorEastAsia" w:hAnsiTheme="majorHAnsi" w:cstheme="majorBidi"/>
          <w:b/>
          <w:color w:val="B2390E"/>
          <w:sz w:val="32"/>
          <w:szCs w:val="32"/>
        </w:rPr>
        <w:fldChar w:fldCharType="begin"/>
      </w:r>
      <w:r>
        <w:rPr>
          <w:rFonts w:asciiTheme="majorHAnsi" w:eastAsiaTheme="majorEastAsia" w:hAnsiTheme="majorHAnsi" w:cstheme="majorBidi"/>
          <w:b/>
          <w:color w:val="B2390E"/>
          <w:sz w:val="32"/>
          <w:szCs w:val="32"/>
        </w:rPr>
        <w:instrText xml:space="preserve"> TOC \h \z \c "Figure" </w:instrText>
      </w:r>
      <w:r>
        <w:rPr>
          <w:rFonts w:asciiTheme="majorHAnsi" w:eastAsiaTheme="majorEastAsia" w:hAnsiTheme="majorHAnsi" w:cstheme="majorBidi"/>
          <w:b/>
          <w:color w:val="B2390E"/>
          <w:sz w:val="32"/>
          <w:szCs w:val="32"/>
        </w:rPr>
        <w:fldChar w:fldCharType="separate"/>
      </w:r>
      <w:hyperlink w:anchor="_Toc158475377" w:history="1">
        <w:r w:rsidR="008A0335" w:rsidRPr="00FA5434">
          <w:rPr>
            <w:rStyle w:val="Hyperlink"/>
            <w:noProof/>
          </w:rPr>
          <w:t>Figure 1 - 'adcinterface.sv' Simulation Waveforms</w:t>
        </w:r>
        <w:r w:rsidR="008A0335">
          <w:rPr>
            <w:noProof/>
            <w:webHidden/>
          </w:rPr>
          <w:tab/>
        </w:r>
        <w:r w:rsidR="008A0335">
          <w:rPr>
            <w:noProof/>
            <w:webHidden/>
          </w:rPr>
          <w:fldChar w:fldCharType="begin"/>
        </w:r>
        <w:r w:rsidR="008A0335">
          <w:rPr>
            <w:noProof/>
            <w:webHidden/>
          </w:rPr>
          <w:instrText xml:space="preserve"> PAGEREF _Toc158475377 \h </w:instrText>
        </w:r>
        <w:r w:rsidR="008A0335">
          <w:rPr>
            <w:noProof/>
            <w:webHidden/>
          </w:rPr>
        </w:r>
        <w:r w:rsidR="008A0335">
          <w:rPr>
            <w:noProof/>
            <w:webHidden/>
          </w:rPr>
          <w:fldChar w:fldCharType="separate"/>
        </w:r>
        <w:r w:rsidR="008A0335">
          <w:rPr>
            <w:noProof/>
            <w:webHidden/>
          </w:rPr>
          <w:t>4</w:t>
        </w:r>
        <w:r w:rsidR="008A0335">
          <w:rPr>
            <w:noProof/>
            <w:webHidden/>
          </w:rPr>
          <w:fldChar w:fldCharType="end"/>
        </w:r>
      </w:hyperlink>
    </w:p>
    <w:p w14:paraId="6E0BB060" w14:textId="396D4742" w:rsidR="008A0335" w:rsidRDefault="008A0335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n-CA"/>
          <w14:ligatures w14:val="standardContextual"/>
        </w:rPr>
      </w:pPr>
      <w:hyperlink w:anchor="_Toc158475378" w:history="1">
        <w:r w:rsidRPr="00FA5434">
          <w:rPr>
            <w:rStyle w:val="Hyperlink"/>
            <w:noProof/>
          </w:rPr>
          <w:t>Figure 2 - 'adcinterface.sv' Simulation Transcript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_Toc158475378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7A4823" w14:textId="24361071" w:rsidR="008A0335" w:rsidRDefault="008A0335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n-CA"/>
          <w14:ligatures w14:val="standardContextual"/>
        </w:rPr>
      </w:pPr>
      <w:hyperlink w:anchor="_Toc158475379" w:history="1">
        <w:r w:rsidRPr="00FA5434">
          <w:rPr>
            <w:rStyle w:val="Hyperlink"/>
            <w:noProof/>
          </w:rPr>
          <w:t>Figure 3 - 'lab4.sv' Compilation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_Toc158475379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B2E4AE5" w14:textId="77D0C32E" w:rsidR="008A0335" w:rsidRDefault="008A0335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n-CA"/>
          <w14:ligatures w14:val="standardContextual"/>
        </w:rPr>
      </w:pPr>
      <w:hyperlink w:anchor="_Toc158475380" w:history="1">
        <w:r w:rsidRPr="00FA5434">
          <w:rPr>
            <w:rStyle w:val="Hyperlink"/>
            <w:noProof/>
          </w:rPr>
          <w:t>Figure 4 - 'adcinterface.sv' RTL Netlist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_Toc158475380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FC076A" w14:textId="02C498E9" w:rsidR="008A0335" w:rsidRDefault="008A0335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n-CA"/>
          <w14:ligatures w14:val="standardContextual"/>
        </w:rPr>
      </w:pPr>
      <w:hyperlink w:anchor="_Toc158475381" w:history="1">
        <w:r w:rsidRPr="00FA5434">
          <w:rPr>
            <w:rStyle w:val="Hyperlink"/>
            <w:noProof/>
          </w:rPr>
          <w:t>Figure 5 - 'lab4.sv' RTL Netlist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_Toc158475381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74B52746" w14:textId="7838ED5E" w:rsidR="008A0335" w:rsidRDefault="008A0335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en-CA"/>
          <w14:ligatures w14:val="standardContextual"/>
        </w:rPr>
      </w:pPr>
      <w:hyperlink w:anchor="_Toc158475382" w:history="1">
        <w:r w:rsidRPr="00FA5434">
          <w:rPr>
            <w:rStyle w:val="Hyperlink"/>
            <w:noProof/>
          </w:rPr>
          <w:t>Figure 6 - 'enc2chan.sv' RTL Netlist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_Toc158475382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84D8E1F" w14:textId="64B0AA5A" w:rsidR="008B3551" w:rsidRDefault="00340379" w:rsidP="009564DF">
      <w:pPr>
        <w:spacing w:line="360" w:lineRule="auto"/>
        <w:rPr>
          <w:rFonts w:asciiTheme="majorHAnsi" w:eastAsiaTheme="majorEastAsia" w:hAnsiTheme="majorHAnsi" w:cstheme="majorBidi"/>
          <w:b/>
          <w:color w:val="B2390E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B2390E"/>
          <w:sz w:val="32"/>
          <w:szCs w:val="32"/>
        </w:rPr>
        <w:fldChar w:fldCharType="end"/>
      </w:r>
    </w:p>
    <w:p w14:paraId="32AA1D0C" w14:textId="77777777" w:rsidR="008B3551" w:rsidRDefault="008B3551" w:rsidP="007240BD">
      <w:pPr>
        <w:pStyle w:val="Heading1"/>
      </w:pPr>
    </w:p>
    <w:p w14:paraId="432918CC" w14:textId="77777777" w:rsidR="00F50652" w:rsidRPr="00F50652" w:rsidRDefault="00F50652" w:rsidP="00F50652"/>
    <w:p w14:paraId="1AA90FDF" w14:textId="77777777" w:rsidR="008B3551" w:rsidRDefault="008B3551" w:rsidP="008B3551"/>
    <w:p w14:paraId="62D2959B" w14:textId="77777777" w:rsidR="008B3551" w:rsidRDefault="008B3551" w:rsidP="008B3551"/>
    <w:p w14:paraId="1784D34A" w14:textId="77777777" w:rsidR="00C52A69" w:rsidRDefault="00C52A69" w:rsidP="008B3551"/>
    <w:p w14:paraId="7094B387" w14:textId="77777777" w:rsidR="00C52A69" w:rsidRDefault="00C52A69" w:rsidP="008B3551"/>
    <w:p w14:paraId="744232C9" w14:textId="77777777" w:rsidR="00C52A69" w:rsidRDefault="00C52A69" w:rsidP="008B3551"/>
    <w:p w14:paraId="3352DB4C" w14:textId="77777777" w:rsidR="00C52A69" w:rsidRDefault="00C52A69" w:rsidP="008B3551"/>
    <w:p w14:paraId="655EE6C7" w14:textId="77777777" w:rsidR="00C52A69" w:rsidRDefault="00C52A69" w:rsidP="008B3551"/>
    <w:p w14:paraId="2486A10D" w14:textId="77777777" w:rsidR="00C52A69" w:rsidRDefault="00C52A69" w:rsidP="008B3551"/>
    <w:p w14:paraId="5CEB7D73" w14:textId="77777777" w:rsidR="00C52A69" w:rsidRDefault="00C52A69" w:rsidP="008B3551"/>
    <w:p w14:paraId="7DC44F74" w14:textId="77777777" w:rsidR="00C52A69" w:rsidRDefault="00C52A69" w:rsidP="008B3551"/>
    <w:p w14:paraId="03FAEDEA" w14:textId="77777777" w:rsidR="00C52A69" w:rsidRDefault="00C52A69" w:rsidP="008B3551"/>
    <w:p w14:paraId="19B4C369" w14:textId="77777777" w:rsidR="00C52A69" w:rsidRDefault="00C52A69" w:rsidP="008B3551"/>
    <w:p w14:paraId="4F43F780" w14:textId="77777777" w:rsidR="00C52A69" w:rsidRDefault="00C52A69" w:rsidP="008B3551"/>
    <w:p w14:paraId="394CEF88" w14:textId="77777777" w:rsidR="00C52A69" w:rsidRDefault="00C52A69" w:rsidP="008B3551"/>
    <w:p w14:paraId="7D63F3F9" w14:textId="77777777" w:rsidR="00C52A69" w:rsidRDefault="00C52A69" w:rsidP="008B3551"/>
    <w:p w14:paraId="7DCF4FEA" w14:textId="77777777" w:rsidR="00C52A69" w:rsidRDefault="00C52A69" w:rsidP="008B3551"/>
    <w:p w14:paraId="43736AA2" w14:textId="77777777" w:rsidR="00C52A69" w:rsidRPr="008B3551" w:rsidRDefault="00C52A69" w:rsidP="008B3551"/>
    <w:p w14:paraId="54374402" w14:textId="2CEE4FC9" w:rsidR="00C52A69" w:rsidRDefault="00C52A69" w:rsidP="00C52A69">
      <w:pPr>
        <w:pStyle w:val="Quote"/>
      </w:pPr>
      <w:r>
        <w:t xml:space="preserve">“Ninety-five percent of people who pass my test bench get it working the first time.” </w:t>
      </w:r>
    </w:p>
    <w:p w14:paraId="0DBDC07A" w14:textId="7B3D58D5" w:rsidR="00C52A69" w:rsidRPr="00C52A69" w:rsidRDefault="00C52A69" w:rsidP="007240BD">
      <w:pPr>
        <w:pStyle w:val="ListParagraph"/>
        <w:numPr>
          <w:ilvl w:val="0"/>
          <w:numId w:val="3"/>
        </w:numPr>
        <w:rPr>
          <w:i/>
          <w:iCs/>
        </w:rPr>
      </w:pPr>
      <w:r w:rsidRPr="00C52A69">
        <w:rPr>
          <w:i/>
          <w:iCs/>
        </w:rPr>
        <w:t>Sweet Bobby T</w:t>
      </w:r>
    </w:p>
    <w:p w14:paraId="10F5D102" w14:textId="52036BB7" w:rsidR="001400F3" w:rsidRDefault="00D22F4A" w:rsidP="00CF35EB">
      <w:pPr>
        <w:pStyle w:val="Heading1"/>
      </w:pPr>
      <w:bookmarkStart w:id="0" w:name="_Toc158475371"/>
      <w:r>
        <w:t>‘adcinterface.sv’</w:t>
      </w:r>
      <w:bookmarkEnd w:id="0"/>
    </w:p>
    <w:p w14:paraId="34C395D4" w14:textId="703FDC71" w:rsidR="00D22F4A" w:rsidRDefault="00D22F4A" w:rsidP="00D22F4A">
      <w:r>
        <w:t xml:space="preserve">After much hardship, I settled on the following code for my ADC interface module: </w:t>
      </w:r>
    </w:p>
    <w:p w14:paraId="47187319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ELEX 7660 Lab 4</w:t>
      </w:r>
    </w:p>
    <w:p w14:paraId="10045882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Nicholas Scott AKA "White Cheddar"</w:t>
      </w:r>
    </w:p>
    <w:p w14:paraId="11C41F36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A01255181</w:t>
      </w:r>
    </w:p>
    <w:p w14:paraId="2BEE25FF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Feb. 4th, 2024</w:t>
      </w:r>
    </w:p>
    <w:p w14:paraId="6A347722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Instructor: Sweet Bobby T </w:t>
      </w:r>
    </w:p>
    <w:p w14:paraId="79CB48D6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</w:p>
    <w:p w14:paraId="06B632C1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module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adcinterface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( </w:t>
      </w:r>
    </w:p>
    <w:p w14:paraId="16C5D714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input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logic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clk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,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reset_n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,   </w:t>
      </w:r>
      <w:r w:rsidRPr="00E4230C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clock and reset </w:t>
      </w:r>
    </w:p>
    <w:p w14:paraId="3ED8E040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input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logic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[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2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: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,     </w:t>
      </w:r>
      <w:r w:rsidRPr="00E4230C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ADC channel to sample </w:t>
      </w:r>
    </w:p>
    <w:p w14:paraId="211FC3C1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output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logic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[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11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: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result, </w:t>
      </w:r>
      <w:r w:rsidRPr="00E4230C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ADC result </w:t>
      </w:r>
    </w:p>
    <w:p w14:paraId="5AA5880C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     </w:t>
      </w:r>
    </w:p>
    <w:p w14:paraId="1B611266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</w:t>
      </w:r>
      <w:r w:rsidRPr="00E4230C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ltc2308 signals </w:t>
      </w:r>
    </w:p>
    <w:p w14:paraId="760B84F4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output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logic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ADC_CONVST, ADC_SCK, ADC_SDI, </w:t>
      </w:r>
    </w:p>
    <w:p w14:paraId="32F883CC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input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logic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ADC_SDO  </w:t>
      </w:r>
    </w:p>
    <w:p w14:paraId="02E4E608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);</w:t>
      </w:r>
    </w:p>
    <w:p w14:paraId="225967DF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</w:p>
    <w:p w14:paraId="5AF29ADF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    logic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[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5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: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word; </w:t>
      </w:r>
      <w:r w:rsidRPr="00E4230C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word which tells ADC which channel we want</w:t>
      </w:r>
    </w:p>
    <w:p w14:paraId="282C4B15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    logic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[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3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: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count; </w:t>
      </w:r>
      <w:r w:rsidRPr="00E4230C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a count bit that counts </w:t>
      </w:r>
    </w:p>
    <w:p w14:paraId="464937F3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    logic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[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11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: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tempResult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  <w:r w:rsidRPr="00E4230C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a temp variable to store result </w:t>
      </w:r>
    </w:p>
    <w:p w14:paraId="01F43E85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</w:p>
    <w:p w14:paraId="120F349C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</w:t>
      </w:r>
      <w:proofErr w:type="spellStart"/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always_comb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begin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</w:p>
    <w:p w14:paraId="6C61F24E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</w:p>
    <w:p w14:paraId="04997C92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</w:t>
      </w:r>
      <w:r w:rsidRPr="00E4230C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activate ADC clock for 12 clock cycles </w:t>
      </w:r>
    </w:p>
    <w:p w14:paraId="0F4CA59D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ADC_SCK = ((count &gt;=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2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) &amp;&amp; (count &lt;=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13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)) ?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clk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1'b0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;</w:t>
      </w:r>
    </w:p>
    <w:p w14:paraId="0A7A30D6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</w:p>
    <w:p w14:paraId="0CB02915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</w:t>
      </w:r>
      <w:r w:rsidRPr="00E4230C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Set config word based on </w:t>
      </w:r>
      <w:proofErr w:type="spellStart"/>
      <w:r w:rsidRPr="00E4230C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chan</w:t>
      </w:r>
      <w:proofErr w:type="spellEnd"/>
      <w:r w:rsidRPr="00E4230C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 input </w:t>
      </w:r>
    </w:p>
    <w:p w14:paraId="5D24CBF7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case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(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)</w:t>
      </w:r>
    </w:p>
    <w:p w14:paraId="67B1AB8E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word =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6'b100010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</w:p>
    <w:p w14:paraId="260F44D9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word =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6'b110010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;</w:t>
      </w:r>
    </w:p>
    <w:p w14:paraId="32D0FFA4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2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word =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6'b100110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</w:p>
    <w:p w14:paraId="16EC0302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3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word =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6'b110110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</w:p>
    <w:p w14:paraId="773C21B0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4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word =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6'b101010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</w:p>
    <w:p w14:paraId="58E56575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5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word =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6'b111010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</w:p>
    <w:p w14:paraId="7372118B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6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word =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6'b101110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</w:p>
    <w:p w14:paraId="7A17EBBE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lastRenderedPageBreak/>
        <w:t xml:space="preserve">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7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word =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6'b111110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</w:p>
    <w:p w14:paraId="02BBC7BF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</w:t>
      </w:r>
      <w:proofErr w:type="spellStart"/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endcase</w:t>
      </w:r>
      <w:proofErr w:type="spellEnd"/>
    </w:p>
    <w:p w14:paraId="78EA9744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end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</w:p>
    <w:p w14:paraId="5ABA0457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</w:p>
    <w:p w14:paraId="2D455918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</w:t>
      </w:r>
      <w:proofErr w:type="spellStart"/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always_ff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@( </w:t>
      </w:r>
      <w:proofErr w:type="spellStart"/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negedge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clk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or </w:t>
      </w:r>
      <w:proofErr w:type="spellStart"/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negedge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reset_n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)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begin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    </w:t>
      </w:r>
    </w:p>
    <w:p w14:paraId="5877BF3D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if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(~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reset_n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)  </w:t>
      </w:r>
    </w:p>
    <w:p w14:paraId="04F078FB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count &lt;=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</w:p>
    <w:p w14:paraId="185DE54A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else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  </w:t>
      </w:r>
    </w:p>
    <w:p w14:paraId="653212E2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count &lt;= count +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;  </w:t>
      </w:r>
      <w:r w:rsidRPr="00E4230C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automatically rolls over at 16</w:t>
      </w:r>
    </w:p>
    <w:p w14:paraId="4D0B617C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</w:p>
    <w:p w14:paraId="48A7B5C7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end</w:t>
      </w:r>
    </w:p>
    <w:p w14:paraId="64F56410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</w:p>
    <w:p w14:paraId="350CB2AC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</w:t>
      </w:r>
      <w:proofErr w:type="spellStart"/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always_ff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@( </w:t>
      </w:r>
      <w:proofErr w:type="spellStart"/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negedge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clk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or </w:t>
      </w:r>
      <w:proofErr w:type="spellStart"/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negedge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reset_n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)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begin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    </w:t>
      </w:r>
    </w:p>
    <w:p w14:paraId="432F49CD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if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(~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reset_n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)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begin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</w:p>
    <w:p w14:paraId="082F04BC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ADC_CONVST &lt;=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</w:p>
    <w:p w14:paraId="0ED549CF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ADC_SDI &lt;=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;  </w:t>
      </w:r>
    </w:p>
    <w:p w14:paraId="277D55CE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end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</w:p>
    <w:p w14:paraId="0E517DE1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else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begin</w:t>
      </w:r>
    </w:p>
    <w:p w14:paraId="6756E37F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case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(count)</w:t>
      </w:r>
    </w:p>
    <w:p w14:paraId="0B627946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ADC_CONVST &lt;=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  <w:r w:rsidRPr="00E4230C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conversion start signal</w:t>
      </w:r>
    </w:p>
    <w:p w14:paraId="5BD328C0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E4230C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send config word one bit at a time</w:t>
      </w:r>
    </w:p>
    <w:p w14:paraId="4ECF420A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ADC_SDI &lt;= word[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5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]; </w:t>
      </w:r>
    </w:p>
    <w:p w14:paraId="00254FE1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2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ADC_SDI &lt;= word[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4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]; </w:t>
      </w:r>
    </w:p>
    <w:p w14:paraId="327620D6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3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ADC_SDI &lt;= word[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3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]; </w:t>
      </w:r>
    </w:p>
    <w:p w14:paraId="78D69120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4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ADC_SDI &lt;= word[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2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]; </w:t>
      </w:r>
    </w:p>
    <w:p w14:paraId="5A8A699E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5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ADC_SDI &lt;= word[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]; </w:t>
      </w:r>
    </w:p>
    <w:p w14:paraId="0B02A8F2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6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ADC_SDI &lt;= word[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]; </w:t>
      </w:r>
    </w:p>
    <w:p w14:paraId="0017F787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15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ADC_CONVST &lt;=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  <w:r w:rsidRPr="00E4230C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conversion end </w:t>
      </w:r>
    </w:p>
    <w:p w14:paraId="327F9E95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default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ADC_SDI &lt;=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</w:p>
    <w:p w14:paraId="64F377DF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</w:t>
      </w:r>
      <w:proofErr w:type="spellStart"/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endcase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     </w:t>
      </w:r>
    </w:p>
    <w:p w14:paraId="6B4A80E6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end</w:t>
      </w:r>
    </w:p>
    <w:p w14:paraId="243FDE0F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end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</w:p>
    <w:p w14:paraId="4136AB82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</w:p>
    <w:p w14:paraId="695E6DB2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</w:t>
      </w:r>
      <w:proofErr w:type="spellStart"/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always_ff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@(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posedge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clk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or </w:t>
      </w:r>
      <w:proofErr w:type="spellStart"/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negedge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reset_n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)</w:t>
      </w:r>
    </w:p>
    <w:p w14:paraId="66A32CD7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if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(~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reset_n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)</w:t>
      </w:r>
    </w:p>
    <w:p w14:paraId="1CFC1285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result &lt;=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;</w:t>
      </w:r>
    </w:p>
    <w:p w14:paraId="0D5F26B3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else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</w:p>
    <w:p w14:paraId="165C6537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case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(count)</w:t>
      </w:r>
    </w:p>
    <w:p w14:paraId="71A3ADB1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E4230C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receive ADC result one bit at a time</w:t>
      </w:r>
    </w:p>
    <w:p w14:paraId="2F4B60C7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2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tempResult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[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11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&lt;= ADC_SDO; </w:t>
      </w:r>
    </w:p>
    <w:p w14:paraId="79CC8755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3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tempResult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[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&lt;= ADC_SDO; </w:t>
      </w:r>
    </w:p>
    <w:p w14:paraId="3670CE4D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4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tempResult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[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9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&lt;= ADC_SDO; </w:t>
      </w:r>
    </w:p>
    <w:p w14:paraId="20A734B8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5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tempResult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[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8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&lt;= ADC_SDO; </w:t>
      </w:r>
    </w:p>
    <w:p w14:paraId="499E3B07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6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tempResult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[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7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&lt;= ADC_SDO; </w:t>
      </w:r>
    </w:p>
    <w:p w14:paraId="564B609F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7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tempResult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[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6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&lt;= ADC_SDO; </w:t>
      </w:r>
    </w:p>
    <w:p w14:paraId="24C68EE0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lastRenderedPageBreak/>
        <w:t xml:space="preserve">    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8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tempResult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[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5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&lt;= ADC_SDO; </w:t>
      </w:r>
    </w:p>
    <w:p w14:paraId="7063FC6A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9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tempResult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[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4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&lt;= ADC_SDO; </w:t>
      </w:r>
    </w:p>
    <w:p w14:paraId="46D774EE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tempResult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[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3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&lt;= ADC_SDO; </w:t>
      </w:r>
    </w:p>
    <w:p w14:paraId="52ADA334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11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tempResult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[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2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&lt;= ADC_SDO; </w:t>
      </w:r>
    </w:p>
    <w:p w14:paraId="6A5AEC70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12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tempResult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[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&lt;= ADC_SDO; </w:t>
      </w:r>
    </w:p>
    <w:p w14:paraId="3D2D69C4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13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tempResult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[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] &lt;= ADC_SDO;</w:t>
      </w:r>
    </w:p>
    <w:p w14:paraId="123F5F52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E4230C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14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result &lt;= </w:t>
      </w:r>
      <w:proofErr w:type="spellStart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tempResult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  <w:r w:rsidRPr="00E4230C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assign result</w:t>
      </w:r>
    </w:p>
    <w:p w14:paraId="24387B79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default</w:t>
      </w: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: result &lt;= result; </w:t>
      </w:r>
    </w:p>
    <w:p w14:paraId="25E58AA7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</w:t>
      </w:r>
      <w:proofErr w:type="spellStart"/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endcase</w:t>
      </w:r>
      <w:proofErr w:type="spellEnd"/>
    </w:p>
    <w:p w14:paraId="7204FD42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</w:p>
    <w:p w14:paraId="4474CFF4" w14:textId="77777777" w:rsidR="00E4230C" w:rsidRPr="00E4230C" w:rsidRDefault="00E4230C" w:rsidP="00E423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proofErr w:type="spellStart"/>
      <w:r w:rsidRPr="00E4230C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endmodule</w:t>
      </w:r>
      <w:proofErr w:type="spellEnd"/>
      <w:r w:rsidRPr="00E4230C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</w:p>
    <w:p w14:paraId="50E66B09" w14:textId="77777777" w:rsidR="00D22F4A" w:rsidRDefault="00D22F4A" w:rsidP="00D22F4A"/>
    <w:p w14:paraId="277DA5D6" w14:textId="706F452E" w:rsidR="001648DD" w:rsidRDefault="003E293A" w:rsidP="00D22F4A">
      <w:r>
        <w:t xml:space="preserve">This code yielded the following simulation waveforms and transcript: </w:t>
      </w:r>
    </w:p>
    <w:p w14:paraId="5BBC6399" w14:textId="77777777" w:rsidR="003E293A" w:rsidRDefault="003E293A" w:rsidP="003E293A">
      <w:pPr>
        <w:keepNext/>
      </w:pPr>
      <w:r w:rsidRPr="003E293A">
        <w:drawing>
          <wp:inline distT="0" distB="0" distL="0" distR="0" wp14:anchorId="55DACA3B" wp14:editId="2C7AEC73">
            <wp:extent cx="5943600" cy="2727960"/>
            <wp:effectExtent l="0" t="0" r="0" b="0"/>
            <wp:docPr id="2138528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2882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9E57" w14:textId="5E798FE2" w:rsidR="003E293A" w:rsidRDefault="003E293A" w:rsidP="003E293A">
      <w:pPr>
        <w:pStyle w:val="Caption"/>
      </w:pPr>
      <w:bookmarkStart w:id="1" w:name="_Toc1584753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1ED8">
        <w:rPr>
          <w:noProof/>
        </w:rPr>
        <w:t>1</w:t>
      </w:r>
      <w:r>
        <w:fldChar w:fldCharType="end"/>
      </w:r>
      <w:r>
        <w:t xml:space="preserve"> - 'adcinterface.sv' Simulation Waveforms</w:t>
      </w:r>
      <w:bookmarkEnd w:id="1"/>
    </w:p>
    <w:p w14:paraId="2039B6F5" w14:textId="77777777" w:rsidR="00DC76AA" w:rsidRDefault="00DC76AA" w:rsidP="00DC76AA">
      <w:pPr>
        <w:keepNext/>
      </w:pPr>
      <w:r w:rsidRPr="00DC76AA">
        <w:drawing>
          <wp:inline distT="0" distB="0" distL="0" distR="0" wp14:anchorId="7FE1DD85" wp14:editId="15E3C345">
            <wp:extent cx="5943600" cy="1964055"/>
            <wp:effectExtent l="0" t="0" r="0" b="0"/>
            <wp:docPr id="83999239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92392" name="Picture 1" descr="A close-up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E6FC" w14:textId="0363DE2F" w:rsidR="003E293A" w:rsidRDefault="00DC76AA" w:rsidP="00887108">
      <w:pPr>
        <w:pStyle w:val="Caption"/>
      </w:pPr>
      <w:bookmarkStart w:id="2" w:name="_Toc1584753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1ED8">
        <w:rPr>
          <w:noProof/>
        </w:rPr>
        <w:t>2</w:t>
      </w:r>
      <w:r>
        <w:fldChar w:fldCharType="end"/>
      </w:r>
      <w:r>
        <w:t xml:space="preserve"> - 'adcinterface.sv' Simulation Transcript</w:t>
      </w:r>
      <w:bookmarkEnd w:id="2"/>
    </w:p>
    <w:p w14:paraId="454D131D" w14:textId="77777777" w:rsidR="0060542F" w:rsidRPr="0060542F" w:rsidRDefault="0060542F" w:rsidP="0060542F"/>
    <w:p w14:paraId="642F6D55" w14:textId="1ECC6C3D" w:rsidR="00887108" w:rsidRDefault="0060542F" w:rsidP="00642D43">
      <w:pPr>
        <w:pStyle w:val="Heading1"/>
      </w:pPr>
      <w:bookmarkStart w:id="3" w:name="_Toc158475372"/>
      <w:r>
        <w:lastRenderedPageBreak/>
        <w:t>‘enc2chan’</w:t>
      </w:r>
      <w:bookmarkEnd w:id="3"/>
    </w:p>
    <w:p w14:paraId="5F9F95D9" w14:textId="6B6103BE" w:rsidR="0060542F" w:rsidRDefault="0060542F" w:rsidP="0060542F">
      <w:r>
        <w:t xml:space="preserve">This code is </w:t>
      </w:r>
      <w:r w:rsidR="004B4830">
        <w:t xml:space="preserve">basically </w:t>
      </w:r>
      <w:r w:rsidR="00FD65AE">
        <w:t>the same</w:t>
      </w:r>
      <w:r w:rsidR="004B4830">
        <w:t xml:space="preserve"> as my ‘enc2freq.sv’ code, with the frequencies replaced with channels instead. </w:t>
      </w:r>
    </w:p>
    <w:p w14:paraId="6EADEB4C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ELEX 7660 Lab 4 </w:t>
      </w:r>
    </w:p>
    <w:p w14:paraId="2128B69A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Nicholas Scott AKA "White Cheddar"</w:t>
      </w:r>
    </w:p>
    <w:p w14:paraId="31F1EC51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A01255181</w:t>
      </w:r>
    </w:p>
    <w:p w14:paraId="2903A603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Feb. 6th, 2024</w:t>
      </w:r>
    </w:p>
    <w:p w14:paraId="0C04789D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Instructor: Sweet Bobby T</w:t>
      </w:r>
    </w:p>
    <w:p w14:paraId="2293E95E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</w:p>
    <w:p w14:paraId="1F6C75D2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module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enc2chan </w:t>
      </w:r>
    </w:p>
    <w:p w14:paraId="1EF0B562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( input </w:t>
      </w: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logic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cw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,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ccw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,       </w:t>
      </w:r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outputs from lab 2 encoder module </w:t>
      </w:r>
    </w:p>
    <w:p w14:paraId="136B3E01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output </w:t>
      </w: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logic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[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2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: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,  </w:t>
      </w:r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desired channel</w:t>
      </w:r>
    </w:p>
    <w:p w14:paraId="14367832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input </w:t>
      </w: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logic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reset_n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,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clk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); </w:t>
      </w:r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reset and clock  </w:t>
      </w:r>
    </w:p>
    <w:p w14:paraId="08ADC2C0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</w:p>
    <w:p w14:paraId="0D14F627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    logic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[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7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: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countup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</w:p>
    <w:p w14:paraId="7833E4B2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    logic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[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7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: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countdown 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</w:p>
    <w:p w14:paraId="79D97925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</w:t>
      </w:r>
    </w:p>
    <w:p w14:paraId="270983A5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</w:t>
      </w:r>
      <w:proofErr w:type="spellStart"/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always_ff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@(</w:t>
      </w: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posedge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clk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) </w:t>
      </w: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begin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</w:p>
    <w:p w14:paraId="330C0684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</w:t>
      </w: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if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(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reset_n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) </w:t>
      </w: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begin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 </w:t>
      </w:r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if active-low reset  is not pressed  </w:t>
      </w:r>
    </w:p>
    <w:p w14:paraId="6F62CAEB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</w:t>
      </w: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if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(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cw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) </w:t>
      </w:r>
    </w:p>
    <w:p w14:paraId="3C0F98D3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countup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&lt;=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countup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+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Count up for </w:t>
      </w:r>
      <w:proofErr w:type="spellStart"/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cw</w:t>
      </w:r>
      <w:proofErr w:type="spellEnd"/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 movement</w:t>
      </w:r>
    </w:p>
    <w:p w14:paraId="3D66AF71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</w:t>
      </w: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else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if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(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ccw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)</w:t>
      </w:r>
    </w:p>
    <w:p w14:paraId="27656542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countdown &lt;= countdown +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Count "down" for </w:t>
      </w:r>
      <w:proofErr w:type="spellStart"/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ccw</w:t>
      </w:r>
      <w:proofErr w:type="spellEnd"/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 movement </w:t>
      </w:r>
    </w:p>
    <w:p w14:paraId="77EA5B55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</w:t>
      </w:r>
    </w:p>
    <w:p w14:paraId="74BEBB38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</w:t>
      </w: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if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(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countup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&gt;=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4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) </w:t>
      </w: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begin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after 4 </w:t>
      </w:r>
      <w:proofErr w:type="spellStart"/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cw</w:t>
      </w:r>
      <w:proofErr w:type="spellEnd"/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 pulses</w:t>
      </w:r>
    </w:p>
    <w:p w14:paraId="5421508C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case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(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) </w:t>
      </w:r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increment to next channel</w:t>
      </w:r>
    </w:p>
    <w:p w14:paraId="1D1BF8C8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   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&lt;=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</w:p>
    <w:p w14:paraId="5523D60A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   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&lt;=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2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;</w:t>
      </w:r>
    </w:p>
    <w:p w14:paraId="5AD71F1D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   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2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&lt;=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3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</w:p>
    <w:p w14:paraId="09D18171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   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3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&lt;=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4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</w:p>
    <w:p w14:paraId="455F80BA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   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4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&lt;=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5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;</w:t>
      </w:r>
    </w:p>
    <w:p w14:paraId="7BDA2DA4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   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5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&lt;=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6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;</w:t>
      </w:r>
    </w:p>
    <w:p w14:paraId="7C15F71E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   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6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&lt;=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7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;</w:t>
      </w:r>
    </w:p>
    <w:p w14:paraId="71B6348E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   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7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&lt;=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</w:t>
      </w:r>
      <w:proofErr w:type="spellStart"/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cw</w:t>
      </w:r>
      <w:proofErr w:type="spellEnd"/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 rollover</w:t>
      </w:r>
    </w:p>
    <w:p w14:paraId="760B12C2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    </w:t>
      </w: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default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&lt;=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</w:p>
    <w:p w14:paraId="21DBA154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proofErr w:type="spellStart"/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endcase</w:t>
      </w:r>
      <w:proofErr w:type="spellEnd"/>
    </w:p>
    <w:p w14:paraId="01C8C8F2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countup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&lt;=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;</w:t>
      </w:r>
    </w:p>
    <w:p w14:paraId="0ED18C96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</w:t>
      </w: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end</w:t>
      </w:r>
    </w:p>
    <w:p w14:paraId="180B1177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</w:t>
      </w: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else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if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(countdown &gt;=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4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) </w:t>
      </w: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begin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after 4 </w:t>
      </w:r>
      <w:proofErr w:type="spellStart"/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ccw</w:t>
      </w:r>
      <w:proofErr w:type="spellEnd"/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 pulses</w:t>
      </w:r>
    </w:p>
    <w:p w14:paraId="7BA9CAD5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case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(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) </w:t>
      </w:r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decrement to last channel</w:t>
      </w:r>
    </w:p>
    <w:p w14:paraId="3BD74DF5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   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&lt;=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7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;    </w:t>
      </w:r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</w:t>
      </w:r>
      <w:proofErr w:type="spellStart"/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ccw</w:t>
      </w:r>
      <w:proofErr w:type="spellEnd"/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 rollover</w:t>
      </w:r>
    </w:p>
    <w:p w14:paraId="4DD67E27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   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7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&lt;=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6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</w:p>
    <w:p w14:paraId="38B28951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   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6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&lt;=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5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</w:p>
    <w:p w14:paraId="344AB886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   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5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&lt;=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4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;</w:t>
      </w:r>
    </w:p>
    <w:p w14:paraId="3195CD30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lastRenderedPageBreak/>
        <w:t xml:space="preserve">                   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4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&lt;=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3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;</w:t>
      </w:r>
    </w:p>
    <w:p w14:paraId="5AED827A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   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3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&lt;=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2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;</w:t>
      </w:r>
    </w:p>
    <w:p w14:paraId="64B36C91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   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2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&lt;=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</w:p>
    <w:p w14:paraId="5258E63E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   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&lt;=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</w:p>
    <w:p w14:paraId="3785C41F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    </w:t>
      </w: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default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&lt;=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</w:p>
    <w:p w14:paraId="21C1ACCF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</w:t>
      </w:r>
      <w:proofErr w:type="spellStart"/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endcase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</w:p>
    <w:p w14:paraId="1E0F48FC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  countdown &lt;=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</w:p>
    <w:p w14:paraId="4B6F9F79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</w:t>
      </w: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end</w:t>
      </w:r>
    </w:p>
    <w:p w14:paraId="1445BA14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</w:t>
      </w: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end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</w:p>
    <w:p w14:paraId="520051EE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</w:t>
      </w: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else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set </w:t>
      </w:r>
      <w:proofErr w:type="spellStart"/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chan</w:t>
      </w:r>
      <w:proofErr w:type="spellEnd"/>
      <w:r w:rsidRPr="00BF4515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 to zero if reset is pressed</w:t>
      </w:r>
    </w:p>
    <w:p w14:paraId="7153E7EE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</w:t>
      </w:r>
      <w:proofErr w:type="spellStart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&lt;= </w:t>
      </w:r>
      <w:r w:rsidRPr="00BF4515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</w:p>
    <w:p w14:paraId="3AF598D0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</w:t>
      </w:r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end</w:t>
      </w:r>
    </w:p>
    <w:p w14:paraId="7AF42712" w14:textId="77777777" w:rsidR="00BF4515" w:rsidRPr="00BF4515" w:rsidRDefault="00BF4515" w:rsidP="00BF45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proofErr w:type="spellStart"/>
      <w:r w:rsidRPr="00BF4515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endmodule</w:t>
      </w:r>
      <w:proofErr w:type="spellEnd"/>
      <w:r w:rsidRPr="00BF4515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</w:p>
    <w:p w14:paraId="0B15B545" w14:textId="77777777" w:rsidR="00637304" w:rsidRDefault="00637304" w:rsidP="0060542F"/>
    <w:p w14:paraId="597D21EC" w14:textId="5CFB4EF9" w:rsidR="00BF4515" w:rsidRDefault="00BF4515" w:rsidP="0060542F">
      <w:r>
        <w:t xml:space="preserve">You didn’t ask us to write a test bench for this. Besides, I know it will work because ‘enc2freq.sv’ worked. </w:t>
      </w:r>
    </w:p>
    <w:p w14:paraId="1974A60C" w14:textId="17F8DEE8" w:rsidR="00C00302" w:rsidRDefault="00F82DF3" w:rsidP="00F82DF3">
      <w:pPr>
        <w:pStyle w:val="Heading1"/>
      </w:pPr>
      <w:bookmarkStart w:id="4" w:name="_Toc158475373"/>
      <w:r>
        <w:t>‘lab4.sv’</w:t>
      </w:r>
      <w:bookmarkEnd w:id="4"/>
    </w:p>
    <w:p w14:paraId="39A5F2E5" w14:textId="2F4DCE3A" w:rsidR="00F82DF3" w:rsidRDefault="00E84D67" w:rsidP="00F82DF3">
      <w:r>
        <w:t xml:space="preserve">This module looks a lot like ‘lab3.sv’: </w:t>
      </w:r>
    </w:p>
    <w:p w14:paraId="60FC83CB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ELEX 7660 Lab 4 </w:t>
      </w:r>
    </w:p>
    <w:p w14:paraId="5258F935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Nicholas Scott AKA "White Cheddar"</w:t>
      </w:r>
    </w:p>
    <w:p w14:paraId="3A5D46C3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A01255181</w:t>
      </w:r>
    </w:p>
    <w:p w14:paraId="27707EE2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Feb. 6th, 2024</w:t>
      </w:r>
    </w:p>
    <w:p w14:paraId="21C067FD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Instructor: Sweet Bobby T</w:t>
      </w:r>
    </w:p>
    <w:p w14:paraId="6D621E1D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</w:p>
    <w:p w14:paraId="682A2A21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module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lab4 ( input </w:t>
      </w: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logic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ADC_SDO,        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ADC input </w:t>
      </w:r>
    </w:p>
    <w:p w14:paraId="349F2DE6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input </w:t>
      </w: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logic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CLOCK_50,       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50 MHz clock</w:t>
      </w:r>
    </w:p>
    <w:p w14:paraId="59B09856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(* 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altera_attribute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= </w:t>
      </w:r>
      <w:r w:rsidRPr="00E84D67">
        <w:rPr>
          <w:rFonts w:ascii="Consolas" w:eastAsia="Times New Roman" w:hAnsi="Consolas" w:cs="Times New Roman"/>
          <w:color w:val="A31515"/>
          <w:sz w:val="21"/>
          <w:szCs w:val="21"/>
          <w:lang w:eastAsia="en-CA"/>
        </w:rPr>
        <w:t>"-name WEAK_PULL_UP_RESISTOR ON"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*) </w:t>
      </w:r>
    </w:p>
    <w:p w14:paraId="66D0F587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input </w:t>
      </w: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logic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enc1_a, enc1_b, 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Encoder 1 pins</w:t>
      </w:r>
    </w:p>
    <w:p w14:paraId="79683786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(* 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altera_attribute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= </w:t>
      </w:r>
      <w:r w:rsidRPr="00E84D67">
        <w:rPr>
          <w:rFonts w:ascii="Consolas" w:eastAsia="Times New Roman" w:hAnsi="Consolas" w:cs="Times New Roman"/>
          <w:color w:val="A31515"/>
          <w:sz w:val="21"/>
          <w:szCs w:val="21"/>
          <w:lang w:eastAsia="en-CA"/>
        </w:rPr>
        <w:t>"-name WEAK_PULL_UP_RESISTOR ON"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*) </w:t>
      </w:r>
    </w:p>
    <w:p w14:paraId="2E26F6B5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input </w:t>
      </w: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logic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enc2_a, enc2_b, 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Encoder 2 pins</w:t>
      </w:r>
    </w:p>
    <w:p w14:paraId="27D34E4E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input </w:t>
      </w: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logic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s1, s2,         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reset and </w:t>
      </w:r>
      <w:proofErr w:type="spellStart"/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onOff</w:t>
      </w:r>
      <w:proofErr w:type="spellEnd"/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 pushbuttons</w:t>
      </w:r>
    </w:p>
    <w:p w14:paraId="706FC3ED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output </w:t>
      </w: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logic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[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7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: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leds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,    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7-seg LED enables</w:t>
      </w:r>
    </w:p>
    <w:p w14:paraId="0ABC40C7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output </w:t>
      </w: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logic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[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3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: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ct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,      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digit cathodes</w:t>
      </w:r>
    </w:p>
    <w:p w14:paraId="730DD87F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output </w:t>
      </w: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logic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ADC_CONVST, ADC_SCK, ADC_SDI 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ADC outputs </w:t>
      </w:r>
    </w:p>
    <w:p w14:paraId="753787E7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        ); </w:t>
      </w:r>
    </w:p>
    <w:p w14:paraId="6E65AE37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</w:p>
    <w:p w14:paraId="4DD95337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   logic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[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: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] digit;  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select digit to display</w:t>
      </w:r>
    </w:p>
    <w:p w14:paraId="255A39BA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   logic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[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3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: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disp_digit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;  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current digit of count to display</w:t>
      </w:r>
    </w:p>
    <w:p w14:paraId="116558C2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   logic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[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15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: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clk_div_count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count used to divide clock</w:t>
      </w:r>
    </w:p>
    <w:p w14:paraId="780AC930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   logic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[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2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: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;  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channel </w:t>
      </w:r>
    </w:p>
    <w:p w14:paraId="50D537EA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   logic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[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11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: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result; 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ADC result </w:t>
      </w:r>
    </w:p>
    <w:p w14:paraId="1ECEE10E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</w:p>
    <w:p w14:paraId="019C8FC9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lastRenderedPageBreak/>
        <w:t>   logic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[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7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: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 enc1_count, enc2_count; 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count used to track encoder movement and to display</w:t>
      </w:r>
    </w:p>
    <w:p w14:paraId="6E44C03F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   logic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enc1_cw, enc1_ccw, enc2_cw, enc2_ccw;  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encoder module outputs</w:t>
      </w:r>
    </w:p>
    <w:p w14:paraId="5E9033DC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</w:p>
    <w:p w14:paraId="5D2277C8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   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instantiate modules to implement design</w:t>
      </w:r>
    </w:p>
    <w:p w14:paraId="0E5A0CF9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   </w:t>
      </w: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decode2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decode2_0 (.digit,.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ct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) ;</w:t>
      </w:r>
    </w:p>
    <w:p w14:paraId="2FB073B7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   </w:t>
      </w: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decode7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decode7_0 (.num(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disp_digit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),.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leds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) ;</w:t>
      </w:r>
    </w:p>
    <w:p w14:paraId="1F54035B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   </w:t>
      </w: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encoder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encoder_1 (.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clk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(CLOCK_50), .a(enc1_a), .b(enc1_b), .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cw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(enc1_cw), .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ccw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(enc1_ccw));</w:t>
      </w:r>
    </w:p>
    <w:p w14:paraId="751185A9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   </w:t>
      </w: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enc2chan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enc2chan_1 (.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clk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(CLOCK_50), .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cw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(enc1_cw), .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ccw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(enc1_ccw), .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(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), .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reset_n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(s1));</w:t>
      </w:r>
    </w:p>
    <w:p w14:paraId="3C4188CD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   </w:t>
      </w:r>
      <w:proofErr w:type="spellStart"/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adcinterface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adcinterface_1 (.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clk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(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clk_div_count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[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15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]), .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reset_n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(s1), .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(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), .result, .ADC_CONVST, .ADC_SCK, .ADC_SDI, .ADC_SDO);</w:t>
      </w:r>
    </w:p>
    <w:p w14:paraId="3929E33C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</w:p>
    <w:p w14:paraId="16FF4892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   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use count to divide clock and generate a 2 bit digit counter to determine which digit to display</w:t>
      </w:r>
    </w:p>
    <w:p w14:paraId="5A8FBF5C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   </w:t>
      </w:r>
      <w:proofErr w:type="spellStart"/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always_ff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@(</w:t>
      </w: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posedge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CLOCK_50) </w:t>
      </w:r>
    </w:p>
    <w:p w14:paraId="57AD20B6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     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clk_div_count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&lt;= 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clk_div_count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+ 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1'b1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;</w:t>
      </w:r>
    </w:p>
    <w:p w14:paraId="27CCBC5D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</w:p>
    <w:p w14:paraId="7462F1E1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assign the top two bits of count to select digit to display</w:t>
      </w:r>
    </w:p>
    <w:p w14:paraId="12E64A7D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</w:t>
      </w: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assign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digit = 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clk_div_count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[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15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: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14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]; </w:t>
      </w:r>
    </w:p>
    <w:p w14:paraId="27C459BB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</w:p>
    <w:p w14:paraId="32B316E1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Select digit to display (</w:t>
      </w:r>
      <w:proofErr w:type="spellStart"/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disp_digit</w:t>
      </w:r>
      <w:proofErr w:type="spellEnd"/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)</w:t>
      </w:r>
    </w:p>
    <w:p w14:paraId="1B817535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the right three digits display the ADC output in hexadecimal </w:t>
      </w:r>
    </w:p>
    <w:p w14:paraId="507A1FF6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the leftmost digit displays the channel  </w:t>
      </w:r>
    </w:p>
    <w:p w14:paraId="7828F28F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</w:t>
      </w:r>
      <w:proofErr w:type="spellStart"/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always_comb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begin</w:t>
      </w:r>
    </w:p>
    <w:p w14:paraId="55EE621E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</w:t>
      </w:r>
    </w:p>
    <w:p w14:paraId="3536F0A4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</w:t>
      </w: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case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(digit)</w:t>
      </w:r>
    </w:p>
    <w:p w14:paraId="17BA91F5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disp_digit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= result[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3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: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0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]; 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result LSN (Least Significant Nibble)</w:t>
      </w:r>
    </w:p>
    <w:p w14:paraId="6B7E1754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disp_digit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= result[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7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: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4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]; 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 xml:space="preserve">// the middle nibble </w:t>
      </w:r>
    </w:p>
    <w:p w14:paraId="5F51DB9D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2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disp_digit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= result[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11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: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8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]; 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result MSN</w:t>
      </w:r>
    </w:p>
    <w:p w14:paraId="6262F7AA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  </w:t>
      </w:r>
      <w:r w:rsidRPr="00E84D67">
        <w:rPr>
          <w:rFonts w:ascii="Consolas" w:eastAsia="Times New Roman" w:hAnsi="Consolas" w:cs="Times New Roman"/>
          <w:color w:val="098658"/>
          <w:sz w:val="21"/>
          <w:szCs w:val="21"/>
          <w:lang w:eastAsia="en-CA"/>
        </w:rPr>
        <w:t>3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: 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disp_digit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= </w:t>
      </w:r>
      <w:proofErr w:type="spellStart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>chan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; </w:t>
      </w:r>
      <w:r w:rsidRPr="00E84D67">
        <w:rPr>
          <w:rFonts w:ascii="Consolas" w:eastAsia="Times New Roman" w:hAnsi="Consolas" w:cs="Times New Roman"/>
          <w:color w:val="008000"/>
          <w:sz w:val="21"/>
          <w:szCs w:val="21"/>
          <w:lang w:eastAsia="en-CA"/>
        </w:rPr>
        <w:t>// Set digit 3 channel</w:t>
      </w:r>
    </w:p>
    <w:p w14:paraId="09C4289A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  </w:t>
      </w:r>
      <w:proofErr w:type="spellStart"/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endcase</w:t>
      </w:r>
      <w:proofErr w:type="spellEnd"/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</w:t>
      </w:r>
    </w:p>
    <w:p w14:paraId="45564861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</w:t>
      </w:r>
    </w:p>
    <w:p w14:paraId="1A238011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  </w:t>
      </w:r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end</w:t>
      </w:r>
      <w:r w:rsidRPr="00E84D67"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  <w:t xml:space="preserve">  </w:t>
      </w:r>
    </w:p>
    <w:p w14:paraId="5EF4C2F2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</w:p>
    <w:p w14:paraId="6EE7B5A6" w14:textId="77777777" w:rsidR="00E84D67" w:rsidRPr="00E84D67" w:rsidRDefault="00E84D67" w:rsidP="00E84D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proofErr w:type="spellStart"/>
      <w:r w:rsidRPr="00E84D67">
        <w:rPr>
          <w:rFonts w:ascii="Consolas" w:eastAsia="Times New Roman" w:hAnsi="Consolas" w:cs="Times New Roman"/>
          <w:color w:val="0000FF"/>
          <w:sz w:val="21"/>
          <w:szCs w:val="21"/>
          <w:lang w:eastAsia="en-CA"/>
        </w:rPr>
        <w:t>endmodule</w:t>
      </w:r>
      <w:proofErr w:type="spellEnd"/>
    </w:p>
    <w:p w14:paraId="6941981F" w14:textId="77777777" w:rsidR="00E84D67" w:rsidRDefault="00E84D67" w:rsidP="00F82DF3"/>
    <w:p w14:paraId="769EC146" w14:textId="5CB2C3AE" w:rsidR="00E84D67" w:rsidRDefault="00BF37E4" w:rsidP="00F82DF3">
      <w:r>
        <w:t xml:space="preserve">This code yielded the following compilation report: </w:t>
      </w:r>
    </w:p>
    <w:p w14:paraId="62005155" w14:textId="77777777" w:rsidR="00BC5395" w:rsidRDefault="00BC5395" w:rsidP="00BC5395">
      <w:pPr>
        <w:keepNext/>
        <w:jc w:val="center"/>
      </w:pPr>
      <w:r w:rsidRPr="00BC5395">
        <w:lastRenderedPageBreak/>
        <w:drawing>
          <wp:inline distT="0" distB="0" distL="0" distR="0" wp14:anchorId="701A1379" wp14:editId="1A3AAB2D">
            <wp:extent cx="5397777" cy="4070559"/>
            <wp:effectExtent l="0" t="0" r="0" b="6350"/>
            <wp:docPr id="2080060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603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40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30F0" w14:textId="58830E26" w:rsidR="00BC5395" w:rsidRDefault="00BC5395" w:rsidP="00BC5395">
      <w:pPr>
        <w:pStyle w:val="Caption"/>
      </w:pPr>
      <w:bookmarkStart w:id="5" w:name="_Toc1584753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1ED8">
        <w:rPr>
          <w:noProof/>
        </w:rPr>
        <w:t>3</w:t>
      </w:r>
      <w:r>
        <w:fldChar w:fldCharType="end"/>
      </w:r>
      <w:r>
        <w:t xml:space="preserve"> - 'lab4.sv' Compilation Report</w:t>
      </w:r>
      <w:bookmarkEnd w:id="5"/>
    </w:p>
    <w:p w14:paraId="7485CDFC" w14:textId="346BABEA" w:rsidR="005A40DD" w:rsidRDefault="005A40DD" w:rsidP="005A40DD">
      <w:pPr>
        <w:pStyle w:val="Heading1"/>
      </w:pPr>
      <w:r>
        <w:t xml:space="preserve">My Issue </w:t>
      </w:r>
    </w:p>
    <w:p w14:paraId="50FD33D1" w14:textId="125A48F2" w:rsidR="005A40DD" w:rsidRDefault="005A40DD" w:rsidP="005A40DD">
      <w:r>
        <w:t xml:space="preserve">The reason I couldn’t demo on the first week is because I was </w:t>
      </w:r>
      <w:r w:rsidR="00887C00">
        <w:t xml:space="preserve">defining my ‘word’ variable incorrectly. For some reason, </w:t>
      </w:r>
      <w:proofErr w:type="spellStart"/>
      <w:r w:rsidR="00887C00">
        <w:t>ModelSim</w:t>
      </w:r>
      <w:proofErr w:type="spellEnd"/>
      <w:r w:rsidR="00887C00">
        <w:t xml:space="preserve"> did not complain about it, but </w:t>
      </w:r>
      <w:r w:rsidR="00A05F62">
        <w:t xml:space="preserve">Quartus didn’t like it. I found out that: </w:t>
      </w:r>
    </w:p>
    <w:p w14:paraId="0B96AE9A" w14:textId="7F6FA5BF" w:rsidR="00A05F62" w:rsidRPr="005A40DD" w:rsidRDefault="009F363A" w:rsidP="009F363A">
      <w:pPr>
        <w:jc w:val="center"/>
      </w:pPr>
      <w:r>
        <w:rPr>
          <w:noProof/>
        </w:rPr>
        <w:drawing>
          <wp:inline distT="0" distB="0" distL="0" distR="0" wp14:anchorId="093831EF" wp14:editId="59DEE891">
            <wp:extent cx="4578350" cy="1871939"/>
            <wp:effectExtent l="0" t="0" r="0" b="0"/>
            <wp:docPr id="1980600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0092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90" cy="18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7B5AB" w14:textId="09493E12" w:rsidR="00BC5395" w:rsidRDefault="009F363A" w:rsidP="00BC5395">
      <w:r>
        <w:t xml:space="preserve">The code on the left worked in </w:t>
      </w:r>
      <w:proofErr w:type="spellStart"/>
      <w:r>
        <w:t>ModelSim</w:t>
      </w:r>
      <w:proofErr w:type="spellEnd"/>
      <w:r>
        <w:t xml:space="preserve">, but not Quartus. </w:t>
      </w:r>
      <w:r w:rsidR="00C704C0">
        <w:t xml:space="preserve">I suspect that </w:t>
      </w:r>
      <w:proofErr w:type="spellStart"/>
      <w:r w:rsidR="00C704C0">
        <w:t>ModelSim</w:t>
      </w:r>
      <w:proofErr w:type="spellEnd"/>
      <w:r w:rsidR="00C704C0">
        <w:t xml:space="preserve"> was smart enough to realize that I was concatenating single-bit </w:t>
      </w:r>
      <w:r w:rsidR="003355CA">
        <w:t xml:space="preserve">logic, but Quartus assumed a width of 32 bits for each of the values, and thus the leading 0’s caused </w:t>
      </w:r>
      <w:r w:rsidR="009B3477">
        <w:t xml:space="preserve">‘word[5:0]’ to be all 0’s, and hence I was permanently stuck on </w:t>
      </w:r>
      <w:r w:rsidR="00781ADA">
        <w:t xml:space="preserve">channel 0 and 1 differential mode. Very silly of me. </w:t>
      </w:r>
    </w:p>
    <w:p w14:paraId="2F85A09C" w14:textId="747CC4AC" w:rsidR="008A0335" w:rsidRDefault="008A0335" w:rsidP="008A0335">
      <w:pPr>
        <w:pStyle w:val="Heading1"/>
      </w:pPr>
      <w:bookmarkStart w:id="6" w:name="_Toc158475374"/>
      <w:r>
        <w:lastRenderedPageBreak/>
        <w:t>RTL Netlists</w:t>
      </w:r>
      <w:bookmarkEnd w:id="6"/>
    </w:p>
    <w:p w14:paraId="06F7D2F3" w14:textId="77777777" w:rsidR="008A0335" w:rsidRPr="008A0335" w:rsidRDefault="008A0335" w:rsidP="008A0335"/>
    <w:p w14:paraId="2B12D195" w14:textId="1A736EEF" w:rsidR="008802B4" w:rsidRDefault="00B07704" w:rsidP="00C00302">
      <w:r>
        <w:t xml:space="preserve"> </w:t>
      </w:r>
      <w:r w:rsidR="00017852">
        <w:t xml:space="preserve">This whole design </w:t>
      </w:r>
      <w:r w:rsidR="00276BCC">
        <w:t xml:space="preserve">yielded the following RTL Netlists: </w:t>
      </w:r>
    </w:p>
    <w:p w14:paraId="409E74E1" w14:textId="77777777" w:rsidR="00B61ED8" w:rsidRDefault="00B61ED8" w:rsidP="00B61ED8">
      <w:pPr>
        <w:keepNext/>
      </w:pPr>
      <w:r w:rsidRPr="00B61ED8">
        <w:drawing>
          <wp:inline distT="0" distB="0" distL="0" distR="0" wp14:anchorId="36A9B671" wp14:editId="352DFDBA">
            <wp:extent cx="5791498" cy="5372376"/>
            <wp:effectExtent l="0" t="0" r="0" b="0"/>
            <wp:docPr id="1492448442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48442" name="Picture 1" descr="A computer screen shot of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53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0B80" w14:textId="2DA1AEBD" w:rsidR="00B61ED8" w:rsidRDefault="00B61ED8" w:rsidP="00B61ED8">
      <w:pPr>
        <w:pStyle w:val="Caption"/>
      </w:pPr>
      <w:bookmarkStart w:id="7" w:name="_Toc1584753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'adcinterface.sv' RTL Netlist</w:t>
      </w:r>
      <w:bookmarkEnd w:id="7"/>
    </w:p>
    <w:p w14:paraId="41078C8A" w14:textId="77777777" w:rsidR="00276BCC" w:rsidRDefault="00276BCC" w:rsidP="00C00302"/>
    <w:p w14:paraId="02C1FB04" w14:textId="77777777" w:rsidR="00276BCC" w:rsidRDefault="00276BCC" w:rsidP="00C00302"/>
    <w:p w14:paraId="0EADA258" w14:textId="77777777" w:rsidR="00276BCC" w:rsidRDefault="00276BCC" w:rsidP="00C00302"/>
    <w:p w14:paraId="61C65D55" w14:textId="77777777" w:rsidR="00276BCC" w:rsidRDefault="00276BCC" w:rsidP="00C00302"/>
    <w:p w14:paraId="5C7E6C3A" w14:textId="77777777" w:rsidR="00276BCC" w:rsidRDefault="00276BCC" w:rsidP="00C00302"/>
    <w:p w14:paraId="2F57F4FB" w14:textId="77777777" w:rsidR="00276BCC" w:rsidRDefault="00276BCC" w:rsidP="00C00302"/>
    <w:p w14:paraId="1D06B77B" w14:textId="77777777" w:rsidR="00276BCC" w:rsidRDefault="00276BCC" w:rsidP="00C00302"/>
    <w:p w14:paraId="5EFCA67A" w14:textId="77777777" w:rsidR="00276BCC" w:rsidRDefault="00276BCC" w:rsidP="00C00302"/>
    <w:p w14:paraId="0A351CBE" w14:textId="77777777" w:rsidR="00276BCC" w:rsidRDefault="00276BCC" w:rsidP="00C00302"/>
    <w:p w14:paraId="31F943D0" w14:textId="77777777" w:rsidR="00276BCC" w:rsidRDefault="00276BCC" w:rsidP="00C00302"/>
    <w:p w14:paraId="410AC3DA" w14:textId="77777777" w:rsidR="00276BCC" w:rsidRDefault="00276BCC" w:rsidP="00C00302"/>
    <w:p w14:paraId="22C6C4AE" w14:textId="77777777" w:rsidR="00B61ED8" w:rsidRDefault="00B61ED8" w:rsidP="00140A3D">
      <w:pPr>
        <w:keepNext/>
        <w:sectPr w:rsidR="00B61ED8" w:rsidSect="006E6479">
          <w:headerReference w:type="default" r:id="rId15"/>
          <w:footerReference w:type="default" r:id="rId16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485F6675" w14:textId="77777777" w:rsidR="00140A3D" w:rsidRDefault="0096472D" w:rsidP="00140A3D">
      <w:pPr>
        <w:keepNext/>
      </w:pPr>
      <w:r w:rsidRPr="0096472D">
        <w:lastRenderedPageBreak/>
        <w:drawing>
          <wp:inline distT="0" distB="0" distL="0" distR="0" wp14:anchorId="31DA68BD" wp14:editId="15B29387">
            <wp:extent cx="8610641" cy="3390900"/>
            <wp:effectExtent l="0" t="0" r="0" b="0"/>
            <wp:docPr id="178589856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98565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16703" cy="339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5DED" w14:textId="7016E3F8" w:rsidR="00276BCC" w:rsidRDefault="00140A3D" w:rsidP="00140A3D">
      <w:pPr>
        <w:pStyle w:val="Caption"/>
      </w:pPr>
      <w:bookmarkStart w:id="8" w:name="_Toc1584753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1ED8">
        <w:rPr>
          <w:noProof/>
        </w:rPr>
        <w:t>5</w:t>
      </w:r>
      <w:r>
        <w:fldChar w:fldCharType="end"/>
      </w:r>
      <w:r>
        <w:t xml:space="preserve"> - 'lab4.sv' RTL Netlist</w:t>
      </w:r>
      <w:bookmarkEnd w:id="8"/>
    </w:p>
    <w:p w14:paraId="56EF2E33" w14:textId="77777777" w:rsidR="00140A3D" w:rsidRDefault="00140A3D" w:rsidP="00140A3D"/>
    <w:p w14:paraId="2C05C21A" w14:textId="77777777" w:rsidR="00CD7481" w:rsidRDefault="00CD7481" w:rsidP="00CD7481">
      <w:pPr>
        <w:keepNext/>
      </w:pPr>
      <w:r w:rsidRPr="00CD7481">
        <w:lastRenderedPageBreak/>
        <w:drawing>
          <wp:inline distT="0" distB="0" distL="0" distR="0" wp14:anchorId="537DB03A" wp14:editId="1BEBD050">
            <wp:extent cx="8533849" cy="2520950"/>
            <wp:effectExtent l="0" t="0" r="635" b="0"/>
            <wp:docPr id="1244789247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89247" name="Picture 1" descr="A computer screen shot of a circuit boa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40806" cy="25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1141" w14:textId="0E3E35A3" w:rsidR="00140A3D" w:rsidRDefault="00CD7481" w:rsidP="00CD7481">
      <w:pPr>
        <w:pStyle w:val="Caption"/>
      </w:pPr>
      <w:bookmarkStart w:id="9" w:name="_Toc1584753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1ED8">
        <w:rPr>
          <w:noProof/>
        </w:rPr>
        <w:t>6</w:t>
      </w:r>
      <w:r>
        <w:fldChar w:fldCharType="end"/>
      </w:r>
      <w:r>
        <w:t xml:space="preserve"> - 'enc2chan.sv' RTL Netlist</w:t>
      </w:r>
      <w:bookmarkEnd w:id="9"/>
    </w:p>
    <w:p w14:paraId="3E740C12" w14:textId="77777777" w:rsidR="00B61ED8" w:rsidRDefault="00B61ED8" w:rsidP="00CD7481">
      <w:pPr>
        <w:sectPr w:rsidR="00B61ED8" w:rsidSect="006E6479">
          <w:pgSz w:w="15840" w:h="12240" w:orient="landscape"/>
          <w:pgMar w:top="1440" w:right="1440" w:bottom="1440" w:left="1440" w:header="709" w:footer="709" w:gutter="0"/>
          <w:pgNumType w:start="0"/>
          <w:cols w:space="708"/>
          <w:titlePg/>
          <w:docGrid w:linePitch="360"/>
        </w:sectPr>
      </w:pPr>
    </w:p>
    <w:p w14:paraId="7B4C1881" w14:textId="77777777" w:rsidR="00CD7481" w:rsidRPr="00CD7481" w:rsidRDefault="00CD7481" w:rsidP="00CD7481"/>
    <w:p w14:paraId="7FF2BA9B" w14:textId="77777777" w:rsidR="00140A3D" w:rsidRPr="00C00302" w:rsidRDefault="00140A3D" w:rsidP="00C00302"/>
    <w:sectPr w:rsidR="00140A3D" w:rsidRPr="00C00302" w:rsidSect="006E6479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68C19" w14:textId="77777777" w:rsidR="006E6479" w:rsidRDefault="006E6479" w:rsidP="006D4153">
      <w:pPr>
        <w:spacing w:after="0" w:line="240" w:lineRule="auto"/>
      </w:pPr>
      <w:r>
        <w:separator/>
      </w:r>
    </w:p>
  </w:endnote>
  <w:endnote w:type="continuationSeparator" w:id="0">
    <w:p w14:paraId="1B1C0FFD" w14:textId="77777777" w:rsidR="006E6479" w:rsidRDefault="006E6479" w:rsidP="006D41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ierstadt">
    <w:altName w:val="Calibri"/>
    <w:charset w:val="00"/>
    <w:family w:val="swiss"/>
    <w:pitch w:val="variable"/>
    <w:sig w:usb0="80000003" w:usb1="00000001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02550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5A0241" w14:textId="77777777" w:rsidR="00B75334" w:rsidRDefault="00B7533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1541B8" w14:textId="77777777" w:rsidR="00B75334" w:rsidRDefault="00B753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A1064" w14:textId="77777777" w:rsidR="006E6479" w:rsidRDefault="006E6479" w:rsidP="006D4153">
      <w:pPr>
        <w:spacing w:after="0" w:line="240" w:lineRule="auto"/>
      </w:pPr>
      <w:r>
        <w:separator/>
      </w:r>
    </w:p>
  </w:footnote>
  <w:footnote w:type="continuationSeparator" w:id="0">
    <w:p w14:paraId="001D9CAE" w14:textId="77777777" w:rsidR="006E6479" w:rsidRDefault="006E6479" w:rsidP="006D41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31C47" w14:textId="142D9BE7" w:rsidR="006D4153" w:rsidRDefault="006D4153">
    <w:pPr>
      <w:pStyle w:val="Header"/>
    </w:pPr>
    <w:r w:rsidRPr="006D4153">
      <w:t>ELEX</w:t>
    </w:r>
    <w:r w:rsidR="00C52A69">
      <w:t xml:space="preserve"> 7660</w:t>
    </w:r>
    <w:r w:rsidR="00DA3F4A">
      <w:t xml:space="preserve"> </w:t>
    </w:r>
    <w:r w:rsidRPr="006D4153">
      <w:ptab w:relativeTo="margin" w:alignment="center" w:leader="none"/>
    </w:r>
    <w:r>
      <w:t xml:space="preserve">Lab </w:t>
    </w:r>
    <w:r w:rsidR="00C52A69">
      <w:t>4</w:t>
    </w:r>
    <w:r w:rsidRPr="006D4153">
      <w:ptab w:relativeTo="margin" w:alignment="right" w:leader="none"/>
    </w:r>
    <w:r>
      <w:t>Nicholas Scott</w:t>
    </w:r>
  </w:p>
  <w:p w14:paraId="4FC08272" w14:textId="77777777" w:rsidR="006D4153" w:rsidRPr="006D4153" w:rsidRDefault="006D4153" w:rsidP="006D4153">
    <w:pPr>
      <w:pStyle w:val="Header"/>
      <w:jc w:val="right"/>
    </w:pPr>
    <w:r>
      <w:t>A01255181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411F7"/>
    <w:multiLevelType w:val="hybridMultilevel"/>
    <w:tmpl w:val="C1F42DF0"/>
    <w:lvl w:ilvl="0" w:tplc="9DB21C7E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72310D"/>
    <w:multiLevelType w:val="hybridMultilevel"/>
    <w:tmpl w:val="2F4E5264"/>
    <w:lvl w:ilvl="0" w:tplc="19BC8134">
      <w:numFmt w:val="bullet"/>
      <w:lvlText w:val="-"/>
      <w:lvlJc w:val="left"/>
      <w:pPr>
        <w:ind w:left="6840" w:hanging="360"/>
      </w:pPr>
      <w:rPr>
        <w:rFonts w:ascii="Bierstadt" w:eastAsiaTheme="minorHAnsi" w:hAnsi="Bierstadt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2" w15:restartNumberingAfterBreak="0">
    <w:nsid w:val="71D65D46"/>
    <w:multiLevelType w:val="hybridMultilevel"/>
    <w:tmpl w:val="0CB28AA2"/>
    <w:lvl w:ilvl="0" w:tplc="E864CF5C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2916999">
    <w:abstractNumId w:val="0"/>
  </w:num>
  <w:num w:numId="2" w16cid:durableId="1483306154">
    <w:abstractNumId w:val="2"/>
  </w:num>
  <w:num w:numId="3" w16cid:durableId="17185814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A69"/>
    <w:rsid w:val="00017852"/>
    <w:rsid w:val="00023E0B"/>
    <w:rsid w:val="00041AC3"/>
    <w:rsid w:val="00052294"/>
    <w:rsid w:val="0007208A"/>
    <w:rsid w:val="00073A89"/>
    <w:rsid w:val="00077765"/>
    <w:rsid w:val="000A6DD4"/>
    <w:rsid w:val="000B2ABD"/>
    <w:rsid w:val="000B43E0"/>
    <w:rsid w:val="000B48EF"/>
    <w:rsid w:val="000C1FBB"/>
    <w:rsid w:val="000D4735"/>
    <w:rsid w:val="000E512A"/>
    <w:rsid w:val="00117C85"/>
    <w:rsid w:val="00125D5F"/>
    <w:rsid w:val="0013764C"/>
    <w:rsid w:val="001400F3"/>
    <w:rsid w:val="00140A3D"/>
    <w:rsid w:val="00142B93"/>
    <w:rsid w:val="00143386"/>
    <w:rsid w:val="0014508F"/>
    <w:rsid w:val="00146896"/>
    <w:rsid w:val="001468B7"/>
    <w:rsid w:val="001648DD"/>
    <w:rsid w:val="00194D65"/>
    <w:rsid w:val="00195ED7"/>
    <w:rsid w:val="001A0F25"/>
    <w:rsid w:val="001C35FC"/>
    <w:rsid w:val="001D035E"/>
    <w:rsid w:val="001D4962"/>
    <w:rsid w:val="001D6053"/>
    <w:rsid w:val="001F18D8"/>
    <w:rsid w:val="001F26C6"/>
    <w:rsid w:val="002109DB"/>
    <w:rsid w:val="00223C4E"/>
    <w:rsid w:val="0022530D"/>
    <w:rsid w:val="00227474"/>
    <w:rsid w:val="00234DB4"/>
    <w:rsid w:val="00254D67"/>
    <w:rsid w:val="002612CF"/>
    <w:rsid w:val="00266D0F"/>
    <w:rsid w:val="00266E5B"/>
    <w:rsid w:val="00276BCC"/>
    <w:rsid w:val="00281358"/>
    <w:rsid w:val="0029060E"/>
    <w:rsid w:val="00306116"/>
    <w:rsid w:val="0033169A"/>
    <w:rsid w:val="003331AC"/>
    <w:rsid w:val="003355CA"/>
    <w:rsid w:val="00340379"/>
    <w:rsid w:val="00354221"/>
    <w:rsid w:val="003562A2"/>
    <w:rsid w:val="003749ED"/>
    <w:rsid w:val="00375F6C"/>
    <w:rsid w:val="00384C3F"/>
    <w:rsid w:val="00385F22"/>
    <w:rsid w:val="003C4F96"/>
    <w:rsid w:val="003C7D96"/>
    <w:rsid w:val="003D2F4F"/>
    <w:rsid w:val="003D77CD"/>
    <w:rsid w:val="003E0099"/>
    <w:rsid w:val="003E293A"/>
    <w:rsid w:val="003E40A1"/>
    <w:rsid w:val="003E4949"/>
    <w:rsid w:val="003E65F0"/>
    <w:rsid w:val="00406741"/>
    <w:rsid w:val="004079D9"/>
    <w:rsid w:val="00413E40"/>
    <w:rsid w:val="00417B32"/>
    <w:rsid w:val="00426281"/>
    <w:rsid w:val="004320F7"/>
    <w:rsid w:val="004770E4"/>
    <w:rsid w:val="00490590"/>
    <w:rsid w:val="004B4830"/>
    <w:rsid w:val="004D2C5E"/>
    <w:rsid w:val="004F7025"/>
    <w:rsid w:val="005023EE"/>
    <w:rsid w:val="005355B3"/>
    <w:rsid w:val="00535AF6"/>
    <w:rsid w:val="0055601A"/>
    <w:rsid w:val="00571AB9"/>
    <w:rsid w:val="00581B06"/>
    <w:rsid w:val="00593A80"/>
    <w:rsid w:val="005A40DD"/>
    <w:rsid w:val="005B3495"/>
    <w:rsid w:val="005E607A"/>
    <w:rsid w:val="005F5FAA"/>
    <w:rsid w:val="005F6C9E"/>
    <w:rsid w:val="0060456E"/>
    <w:rsid w:val="0060542F"/>
    <w:rsid w:val="00610F7F"/>
    <w:rsid w:val="00611C21"/>
    <w:rsid w:val="006136B1"/>
    <w:rsid w:val="006173EE"/>
    <w:rsid w:val="00637304"/>
    <w:rsid w:val="00642D43"/>
    <w:rsid w:val="006504FA"/>
    <w:rsid w:val="00664781"/>
    <w:rsid w:val="0066792E"/>
    <w:rsid w:val="00691A40"/>
    <w:rsid w:val="00692FC4"/>
    <w:rsid w:val="006A0129"/>
    <w:rsid w:val="006B18B2"/>
    <w:rsid w:val="006B58EA"/>
    <w:rsid w:val="006D4153"/>
    <w:rsid w:val="006E6479"/>
    <w:rsid w:val="006F19F3"/>
    <w:rsid w:val="006F71A5"/>
    <w:rsid w:val="006F7D68"/>
    <w:rsid w:val="007032EE"/>
    <w:rsid w:val="007240BD"/>
    <w:rsid w:val="0073087C"/>
    <w:rsid w:val="00733E0E"/>
    <w:rsid w:val="00781ADA"/>
    <w:rsid w:val="007E5B0C"/>
    <w:rsid w:val="008216D5"/>
    <w:rsid w:val="008610F8"/>
    <w:rsid w:val="0087189B"/>
    <w:rsid w:val="008802B4"/>
    <w:rsid w:val="00887108"/>
    <w:rsid w:val="00887C00"/>
    <w:rsid w:val="00890611"/>
    <w:rsid w:val="00890F20"/>
    <w:rsid w:val="008A0335"/>
    <w:rsid w:val="008B3551"/>
    <w:rsid w:val="008C1825"/>
    <w:rsid w:val="008C1C8D"/>
    <w:rsid w:val="008C4E10"/>
    <w:rsid w:val="008D2133"/>
    <w:rsid w:val="008E4FCE"/>
    <w:rsid w:val="00916871"/>
    <w:rsid w:val="00944649"/>
    <w:rsid w:val="00946BB4"/>
    <w:rsid w:val="00955766"/>
    <w:rsid w:val="009564DF"/>
    <w:rsid w:val="0096472D"/>
    <w:rsid w:val="00975350"/>
    <w:rsid w:val="00977A4D"/>
    <w:rsid w:val="009A1D1F"/>
    <w:rsid w:val="009A2614"/>
    <w:rsid w:val="009A407E"/>
    <w:rsid w:val="009B319F"/>
    <w:rsid w:val="009B3477"/>
    <w:rsid w:val="009C01EC"/>
    <w:rsid w:val="009C158C"/>
    <w:rsid w:val="009E4535"/>
    <w:rsid w:val="009E4F33"/>
    <w:rsid w:val="009E7CC4"/>
    <w:rsid w:val="009F363A"/>
    <w:rsid w:val="00A05F62"/>
    <w:rsid w:val="00A42F61"/>
    <w:rsid w:val="00A65BF1"/>
    <w:rsid w:val="00AA794B"/>
    <w:rsid w:val="00AE1AFC"/>
    <w:rsid w:val="00AE7CCD"/>
    <w:rsid w:val="00B05A70"/>
    <w:rsid w:val="00B07704"/>
    <w:rsid w:val="00B61ED8"/>
    <w:rsid w:val="00B75334"/>
    <w:rsid w:val="00B866FE"/>
    <w:rsid w:val="00B96612"/>
    <w:rsid w:val="00BA3430"/>
    <w:rsid w:val="00BB6D91"/>
    <w:rsid w:val="00BC5395"/>
    <w:rsid w:val="00BC6D82"/>
    <w:rsid w:val="00BF37E4"/>
    <w:rsid w:val="00BF4515"/>
    <w:rsid w:val="00BF6AEC"/>
    <w:rsid w:val="00C00302"/>
    <w:rsid w:val="00C0104C"/>
    <w:rsid w:val="00C01CAE"/>
    <w:rsid w:val="00C04345"/>
    <w:rsid w:val="00C22435"/>
    <w:rsid w:val="00C33A9F"/>
    <w:rsid w:val="00C52A69"/>
    <w:rsid w:val="00C6081F"/>
    <w:rsid w:val="00C625C4"/>
    <w:rsid w:val="00C6623D"/>
    <w:rsid w:val="00C704C0"/>
    <w:rsid w:val="00C7590E"/>
    <w:rsid w:val="00C81C08"/>
    <w:rsid w:val="00C87246"/>
    <w:rsid w:val="00C91B63"/>
    <w:rsid w:val="00C942E4"/>
    <w:rsid w:val="00C974BB"/>
    <w:rsid w:val="00CA3A93"/>
    <w:rsid w:val="00CD7481"/>
    <w:rsid w:val="00CF35EB"/>
    <w:rsid w:val="00D22F4A"/>
    <w:rsid w:val="00D36CEE"/>
    <w:rsid w:val="00D40D13"/>
    <w:rsid w:val="00D445AF"/>
    <w:rsid w:val="00D4634B"/>
    <w:rsid w:val="00D51482"/>
    <w:rsid w:val="00D6122F"/>
    <w:rsid w:val="00D700ED"/>
    <w:rsid w:val="00D903F6"/>
    <w:rsid w:val="00D93B59"/>
    <w:rsid w:val="00DA1D46"/>
    <w:rsid w:val="00DA3F4A"/>
    <w:rsid w:val="00DB7C80"/>
    <w:rsid w:val="00DC0A2E"/>
    <w:rsid w:val="00DC4F1B"/>
    <w:rsid w:val="00DC76AA"/>
    <w:rsid w:val="00E015E6"/>
    <w:rsid w:val="00E167E0"/>
    <w:rsid w:val="00E33F5E"/>
    <w:rsid w:val="00E4230C"/>
    <w:rsid w:val="00E55B44"/>
    <w:rsid w:val="00E71EDF"/>
    <w:rsid w:val="00E82A17"/>
    <w:rsid w:val="00E842C7"/>
    <w:rsid w:val="00E84D67"/>
    <w:rsid w:val="00E95588"/>
    <w:rsid w:val="00EA4582"/>
    <w:rsid w:val="00EE3E23"/>
    <w:rsid w:val="00F1589F"/>
    <w:rsid w:val="00F32B36"/>
    <w:rsid w:val="00F40980"/>
    <w:rsid w:val="00F42E43"/>
    <w:rsid w:val="00F45366"/>
    <w:rsid w:val="00F50652"/>
    <w:rsid w:val="00F53CC6"/>
    <w:rsid w:val="00F609BC"/>
    <w:rsid w:val="00F813BE"/>
    <w:rsid w:val="00F82DF3"/>
    <w:rsid w:val="00FA12BA"/>
    <w:rsid w:val="00FA3B8C"/>
    <w:rsid w:val="00FB2328"/>
    <w:rsid w:val="00FC42B5"/>
    <w:rsid w:val="00FD5F1E"/>
    <w:rsid w:val="00FD6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7A64A"/>
  <w15:chartTrackingRefBased/>
  <w15:docId w15:val="{C4812B83-1963-46D8-99A1-ACB7988D1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3F6"/>
    <w:rPr>
      <w:rFonts w:ascii="Bierstadt" w:hAnsi="Bierstadt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40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B2390E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7A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B2390E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41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153"/>
  </w:style>
  <w:style w:type="paragraph" w:styleId="Footer">
    <w:name w:val="footer"/>
    <w:basedOn w:val="Normal"/>
    <w:link w:val="FooterChar"/>
    <w:uiPriority w:val="99"/>
    <w:unhideWhenUsed/>
    <w:rsid w:val="006D41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153"/>
  </w:style>
  <w:style w:type="paragraph" w:styleId="Title">
    <w:name w:val="Title"/>
    <w:basedOn w:val="Normal"/>
    <w:next w:val="Normal"/>
    <w:link w:val="TitleChar"/>
    <w:uiPriority w:val="10"/>
    <w:qFormat/>
    <w:rsid w:val="008D2133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B2390E"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2133"/>
    <w:rPr>
      <w:rFonts w:asciiTheme="majorHAnsi" w:eastAsiaTheme="majorEastAsia" w:hAnsiTheme="majorHAnsi" w:cstheme="majorBidi"/>
      <w:b/>
      <w:color w:val="B2390E"/>
      <w:spacing w:val="-10"/>
      <w:kern w:val="28"/>
      <w:sz w:val="40"/>
      <w:szCs w:val="56"/>
    </w:rPr>
  </w:style>
  <w:style w:type="paragraph" w:styleId="NoSpacing">
    <w:name w:val="No Spacing"/>
    <w:link w:val="NoSpacingChar"/>
    <w:uiPriority w:val="1"/>
    <w:qFormat/>
    <w:rsid w:val="00D903F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77A4D"/>
    <w:rPr>
      <w:rFonts w:asciiTheme="majorHAnsi" w:eastAsiaTheme="majorEastAsia" w:hAnsiTheme="majorHAnsi" w:cstheme="majorBidi"/>
      <w:b/>
      <w:color w:val="B2390E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7A4D"/>
    <w:rPr>
      <w:rFonts w:asciiTheme="majorHAnsi" w:eastAsiaTheme="majorEastAsia" w:hAnsiTheme="majorHAnsi" w:cstheme="majorBidi"/>
      <w:b/>
      <w:color w:val="B2390E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03F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03F6"/>
    <w:rPr>
      <w:rFonts w:ascii="Bierstadt" w:eastAsiaTheme="minorEastAsia" w:hAnsi="Bierstadt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903F6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D903F6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D903F6"/>
    <w:rPr>
      <w:rFonts w:ascii="Bierstadt" w:hAnsi="Bierstadt"/>
      <w:i/>
      <w:iCs/>
      <w:color w:val="B2390E"/>
    </w:rPr>
  </w:style>
  <w:style w:type="character" w:styleId="Strong">
    <w:name w:val="Strong"/>
    <w:basedOn w:val="DefaultParagraphFont"/>
    <w:uiPriority w:val="22"/>
    <w:qFormat/>
    <w:rsid w:val="00D903F6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D903F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03F6"/>
    <w:rPr>
      <w:rFonts w:ascii="Bierstadt" w:hAnsi="Bierstadt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03F6"/>
    <w:pPr>
      <w:pBdr>
        <w:top w:val="single" w:sz="4" w:space="10" w:color="B2390E"/>
        <w:bottom w:val="single" w:sz="4" w:space="10" w:color="B2390E"/>
      </w:pBdr>
      <w:spacing w:before="360" w:after="360"/>
      <w:ind w:left="864" w:right="864"/>
      <w:jc w:val="center"/>
    </w:pPr>
    <w:rPr>
      <w:i/>
      <w:iCs/>
      <w:color w:val="B2390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03F6"/>
    <w:rPr>
      <w:rFonts w:ascii="Bierstadt" w:hAnsi="Bierstadt"/>
      <w:i/>
      <w:iCs/>
      <w:color w:val="B2390E"/>
    </w:rPr>
  </w:style>
  <w:style w:type="character" w:styleId="SubtleReference">
    <w:name w:val="Subtle Reference"/>
    <w:basedOn w:val="DefaultParagraphFont"/>
    <w:uiPriority w:val="31"/>
    <w:qFormat/>
    <w:rsid w:val="00D903F6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D903F6"/>
    <w:rPr>
      <w:b/>
      <w:bCs/>
      <w:smallCaps/>
      <w:color w:val="B2390E"/>
      <w:spacing w:val="5"/>
    </w:rPr>
  </w:style>
  <w:style w:type="character" w:styleId="BookTitle">
    <w:name w:val="Book Title"/>
    <w:basedOn w:val="DefaultParagraphFont"/>
    <w:uiPriority w:val="33"/>
    <w:qFormat/>
    <w:rsid w:val="00D903F6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D903F6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4770E4"/>
  </w:style>
  <w:style w:type="paragraph" w:styleId="Caption">
    <w:name w:val="caption"/>
    <w:basedOn w:val="Normal"/>
    <w:next w:val="Normal"/>
    <w:uiPriority w:val="35"/>
    <w:unhideWhenUsed/>
    <w:qFormat/>
    <w:rsid w:val="000C1FBB"/>
    <w:pPr>
      <w:spacing w:after="200" w:line="240" w:lineRule="auto"/>
      <w:jc w:val="center"/>
    </w:pPr>
    <w:rPr>
      <w:i/>
      <w:iCs/>
      <w:color w:val="B2390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93B59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1468B7"/>
    <w:pPr>
      <w:outlineLvl w:val="9"/>
    </w:pPr>
    <w:rPr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468B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68B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468B7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4037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9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ws\OneDrive\Desktop\2nd%20year%20Beng\Term%206\Lab_Report_Template_Cres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Oct. 23rd / 2022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112E43-0F31-46EB-B7A9-9C009C52AF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Lab_Report_Template_Crest</Template>
  <TotalTime>54</TotalTime>
  <Pages>14</Pages>
  <Words>1487</Words>
  <Characters>8481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A01255181</Company>
  <LinksUpToDate>false</LinksUpToDate>
  <CharactersWithSpaces>9949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Scott AKA “White Cheddar”</dc:creator>
  <cp:keywords/>
  <dc:description/>
  <cp:lastModifiedBy>Nic Scott</cp:lastModifiedBy>
  <cp:revision>37</cp:revision>
  <cp:lastPrinted>2022-10-23T23:19:00Z</cp:lastPrinted>
  <dcterms:created xsi:type="dcterms:W3CDTF">2024-02-10T23:49:00Z</dcterms:created>
  <dcterms:modified xsi:type="dcterms:W3CDTF">2024-02-11T00:43:00Z</dcterms:modified>
</cp:coreProperties>
</file>